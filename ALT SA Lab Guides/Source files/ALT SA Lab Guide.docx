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78EF9" w14:textId="77777777" w:rsidR="00EF5E59" w:rsidRDefault="00EF5E59" w:rsidP="00176E64">
      <w:r>
        <w:rPr>
          <w:noProof/>
        </w:rPr>
        <w:drawing>
          <wp:anchor distT="0" distB="0" distL="114300" distR="114300" simplePos="0" relativeHeight="251658240" behindDoc="1" locked="0" layoutInCell="1" allowOverlap="1" wp14:anchorId="2892BC8E" wp14:editId="27257FDE">
            <wp:simplePos x="0" y="0"/>
            <wp:positionH relativeFrom="page">
              <wp:posOffset>-1270</wp:posOffset>
            </wp:positionH>
            <wp:positionV relativeFrom="paragraph">
              <wp:posOffset>-918210</wp:posOffset>
            </wp:positionV>
            <wp:extent cx="7772400" cy="10364030"/>
            <wp:effectExtent l="0" t="0" r="0" b="0"/>
            <wp:wrapNone/>
            <wp:docPr id="1" name="Picture 1" descr="A black background with blue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background with blue and yellow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3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44D893" w14:textId="64D85CDC" w:rsidR="00EF5E59" w:rsidRDefault="00EF5E59" w:rsidP="008715A7">
      <w:pPr>
        <w:pStyle w:val="Title"/>
      </w:pPr>
      <w:r>
        <w:t>A</w:t>
      </w:r>
      <w:r w:rsidR="002C1140">
        <w:t>dvanced Live Training</w:t>
      </w:r>
      <w:r>
        <w:t>:</w:t>
      </w:r>
    </w:p>
    <w:p w14:paraId="58B415AA" w14:textId="77777777" w:rsidR="002C1140" w:rsidRDefault="002C1140" w:rsidP="008715A7">
      <w:pPr>
        <w:pStyle w:val="TitleSub"/>
      </w:pPr>
      <w:r>
        <w:t>Scripted Actions</w:t>
      </w:r>
    </w:p>
    <w:p w14:paraId="2C354B62" w14:textId="59F9A176" w:rsidR="00EF5E59" w:rsidRDefault="00EF5E59" w:rsidP="008715A7">
      <w:pPr>
        <w:pStyle w:val="TitleSub"/>
      </w:pPr>
      <w:r>
        <w:t>Lab Guide</w:t>
      </w:r>
    </w:p>
    <w:p w14:paraId="6ECEC4CF" w14:textId="77777777" w:rsidR="008B39DC" w:rsidRDefault="008B39DC" w:rsidP="008B39DC">
      <w:pPr>
        <w:pStyle w:val="Revision0"/>
        <w:rPr>
          <w:noProof/>
        </w:rPr>
      </w:pPr>
      <w:r>
        <w:rPr>
          <w:noProof/>
        </w:rPr>
        <w:t>Revision 1</w:t>
      </w:r>
    </w:p>
    <w:p w14:paraId="08F9DEC9" w14:textId="6DCAB37C" w:rsidR="00EF5E59" w:rsidRPr="00882CC5" w:rsidRDefault="00EF5E59" w:rsidP="00E97BBC">
      <w:pPr>
        <w:spacing w:before="0" w:after="0"/>
        <w:jc w:val="center"/>
        <w:rPr>
          <w:rFonts w:eastAsiaTheme="minorEastAsia"/>
          <w:b/>
          <w:noProof/>
          <w:color w:val="1B9BB8"/>
          <w:sz w:val="40"/>
          <w:szCs w:val="40"/>
          <w:lang w:bidi="en-US"/>
        </w:rPr>
      </w:pPr>
      <w:r w:rsidRPr="005F2579">
        <w:rPr>
          <w:rFonts w:eastAsiaTheme="minorEastAsia"/>
          <w:b/>
          <w:noProof/>
          <w:color w:val="1B9BB8"/>
          <w:sz w:val="40"/>
          <w:szCs w:val="40"/>
          <w:lang w:bidi="en-US"/>
        </w:rPr>
        <w:fldChar w:fldCharType="begin"/>
      </w:r>
      <w:r w:rsidRPr="005F2579">
        <w:rPr>
          <w:rFonts w:eastAsiaTheme="minorEastAsia"/>
          <w:b/>
          <w:noProof/>
          <w:color w:val="1B9BB8"/>
          <w:sz w:val="40"/>
          <w:szCs w:val="40"/>
          <w:lang w:bidi="en-US"/>
        </w:rPr>
        <w:instrText xml:space="preserve"> DATE \@ "MMMM d, yyyy" </w:instrText>
      </w:r>
      <w:r w:rsidRPr="005F2579">
        <w:rPr>
          <w:rFonts w:eastAsiaTheme="minorEastAsia"/>
          <w:b/>
          <w:noProof/>
          <w:color w:val="1B9BB8"/>
          <w:sz w:val="40"/>
          <w:szCs w:val="40"/>
          <w:lang w:bidi="en-US"/>
        </w:rPr>
        <w:fldChar w:fldCharType="separate"/>
      </w:r>
      <w:r w:rsidR="00D478D5">
        <w:rPr>
          <w:rFonts w:eastAsiaTheme="minorEastAsia"/>
          <w:b/>
          <w:noProof/>
          <w:color w:val="1B9BB8"/>
          <w:sz w:val="40"/>
          <w:szCs w:val="40"/>
          <w:lang w:bidi="en-US"/>
        </w:rPr>
        <w:t>June 20, 2024</w:t>
      </w:r>
      <w:r w:rsidRPr="005F2579">
        <w:rPr>
          <w:rFonts w:eastAsiaTheme="minorEastAsia"/>
          <w:b/>
          <w:noProof/>
          <w:color w:val="1B9BB8"/>
          <w:sz w:val="40"/>
          <w:szCs w:val="40"/>
          <w:lang w:bidi="en-US"/>
        </w:rPr>
        <w:fldChar w:fldCharType="end"/>
      </w:r>
    </w:p>
    <w:p w14:paraId="74E4744C" w14:textId="77777777" w:rsidR="00EF5E59" w:rsidRPr="00882CC5" w:rsidRDefault="00EF5E59" w:rsidP="008715A7">
      <w:pPr>
        <w:spacing w:before="0"/>
      </w:pPr>
      <w:r>
        <w:br w:type="page"/>
      </w:r>
    </w:p>
    <w:p w14:paraId="7B4E790C" w14:textId="77777777" w:rsidR="00EF5E59" w:rsidRDefault="00EF5E59" w:rsidP="00EF5E59">
      <w:pPr>
        <w:pStyle w:val="Heading1notinTOC"/>
      </w:pPr>
      <w:r>
        <w:lastRenderedPageBreak/>
        <w:t>Contents</w:t>
      </w:r>
    </w:p>
    <w:p w14:paraId="789AD382" w14:textId="4B303B6E" w:rsidR="000A2F89" w:rsidRDefault="00EF5E59">
      <w:pPr>
        <w:pStyle w:val="TOC1"/>
        <w:rPr>
          <w:rFonts w:asciiTheme="minorHAnsi" w:eastAsiaTheme="minorEastAsia" w:hAnsiTheme="minorHAnsi"/>
          <w:b w:val="0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9734699" w:history="1">
        <w:r w:rsidR="000A2F89" w:rsidRPr="00C304D4">
          <w:rPr>
            <w:rStyle w:val="Hyperlink"/>
            <w:noProof/>
          </w:rPr>
          <w:t>1. Set up GitHub</w:t>
        </w:r>
        <w:r w:rsidR="000A2F89">
          <w:rPr>
            <w:noProof/>
            <w:webHidden/>
          </w:rPr>
          <w:tab/>
        </w:r>
        <w:r w:rsidR="000A2F89">
          <w:rPr>
            <w:noProof/>
            <w:webHidden/>
          </w:rPr>
          <w:fldChar w:fldCharType="begin"/>
        </w:r>
        <w:r w:rsidR="000A2F89">
          <w:rPr>
            <w:noProof/>
            <w:webHidden/>
          </w:rPr>
          <w:instrText xml:space="preserve"> PAGEREF _Toc169734699 \h </w:instrText>
        </w:r>
        <w:r w:rsidR="000A2F89">
          <w:rPr>
            <w:noProof/>
            <w:webHidden/>
          </w:rPr>
        </w:r>
        <w:r w:rsidR="000A2F89">
          <w:rPr>
            <w:noProof/>
            <w:webHidden/>
          </w:rPr>
          <w:fldChar w:fldCharType="separate"/>
        </w:r>
        <w:r w:rsidR="000F5BFF">
          <w:rPr>
            <w:noProof/>
            <w:webHidden/>
          </w:rPr>
          <w:t>2</w:t>
        </w:r>
        <w:r w:rsidR="000A2F89">
          <w:rPr>
            <w:noProof/>
            <w:webHidden/>
          </w:rPr>
          <w:fldChar w:fldCharType="end"/>
        </w:r>
      </w:hyperlink>
    </w:p>
    <w:p w14:paraId="66B12640" w14:textId="7812A753" w:rsidR="000A2F89" w:rsidRDefault="00000000">
      <w:pPr>
        <w:pStyle w:val="TOC1"/>
        <w:rPr>
          <w:rFonts w:asciiTheme="minorHAnsi" w:eastAsiaTheme="minorEastAsia" w:hAnsiTheme="minorHAnsi"/>
          <w:b w:val="0"/>
          <w:noProof/>
        </w:rPr>
      </w:pPr>
      <w:hyperlink w:anchor="_Toc169734700" w:history="1">
        <w:r w:rsidR="000A2F89" w:rsidRPr="00C304D4">
          <w:rPr>
            <w:rStyle w:val="Hyperlink"/>
            <w:noProof/>
          </w:rPr>
          <w:t>2. Set up Visual Studio Code</w:t>
        </w:r>
        <w:r w:rsidR="000A2F89">
          <w:rPr>
            <w:noProof/>
            <w:webHidden/>
          </w:rPr>
          <w:tab/>
        </w:r>
        <w:r w:rsidR="000A2F89">
          <w:rPr>
            <w:noProof/>
            <w:webHidden/>
          </w:rPr>
          <w:fldChar w:fldCharType="begin"/>
        </w:r>
        <w:r w:rsidR="000A2F89">
          <w:rPr>
            <w:noProof/>
            <w:webHidden/>
          </w:rPr>
          <w:instrText xml:space="preserve"> PAGEREF _Toc169734700 \h </w:instrText>
        </w:r>
        <w:r w:rsidR="000A2F89">
          <w:rPr>
            <w:noProof/>
            <w:webHidden/>
          </w:rPr>
        </w:r>
        <w:r w:rsidR="000A2F89">
          <w:rPr>
            <w:noProof/>
            <w:webHidden/>
          </w:rPr>
          <w:fldChar w:fldCharType="separate"/>
        </w:r>
        <w:r w:rsidR="000F5BFF">
          <w:rPr>
            <w:noProof/>
            <w:webHidden/>
          </w:rPr>
          <w:t>3</w:t>
        </w:r>
        <w:r w:rsidR="000A2F89">
          <w:rPr>
            <w:noProof/>
            <w:webHidden/>
          </w:rPr>
          <w:fldChar w:fldCharType="end"/>
        </w:r>
      </w:hyperlink>
    </w:p>
    <w:p w14:paraId="35154130" w14:textId="5CB1FD5B" w:rsidR="000A2F89" w:rsidRDefault="00000000">
      <w:pPr>
        <w:pStyle w:val="TOC1"/>
        <w:rPr>
          <w:rFonts w:asciiTheme="minorHAnsi" w:eastAsiaTheme="minorEastAsia" w:hAnsiTheme="minorHAnsi"/>
          <w:b w:val="0"/>
          <w:noProof/>
        </w:rPr>
      </w:pPr>
      <w:hyperlink w:anchor="_Toc169734701" w:history="1">
        <w:r w:rsidR="000A2F89" w:rsidRPr="00C304D4">
          <w:rPr>
            <w:rStyle w:val="Hyperlink"/>
            <w:noProof/>
          </w:rPr>
          <w:t>3. Set up Nerdio Manager</w:t>
        </w:r>
        <w:r w:rsidR="000A2F89">
          <w:rPr>
            <w:noProof/>
            <w:webHidden/>
          </w:rPr>
          <w:tab/>
        </w:r>
        <w:r w:rsidR="000A2F89">
          <w:rPr>
            <w:noProof/>
            <w:webHidden/>
          </w:rPr>
          <w:fldChar w:fldCharType="begin"/>
        </w:r>
        <w:r w:rsidR="000A2F89">
          <w:rPr>
            <w:noProof/>
            <w:webHidden/>
          </w:rPr>
          <w:instrText xml:space="preserve"> PAGEREF _Toc169734701 \h </w:instrText>
        </w:r>
        <w:r w:rsidR="000A2F89">
          <w:rPr>
            <w:noProof/>
            <w:webHidden/>
          </w:rPr>
        </w:r>
        <w:r w:rsidR="000A2F89">
          <w:rPr>
            <w:noProof/>
            <w:webHidden/>
          </w:rPr>
          <w:fldChar w:fldCharType="separate"/>
        </w:r>
        <w:r w:rsidR="000F5BFF">
          <w:rPr>
            <w:noProof/>
            <w:webHidden/>
          </w:rPr>
          <w:t>6</w:t>
        </w:r>
        <w:r w:rsidR="000A2F89">
          <w:rPr>
            <w:noProof/>
            <w:webHidden/>
          </w:rPr>
          <w:fldChar w:fldCharType="end"/>
        </w:r>
      </w:hyperlink>
    </w:p>
    <w:p w14:paraId="0B72A369" w14:textId="57B5D815" w:rsidR="000A2F89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169734702" w:history="1">
        <w:r w:rsidR="000A2F89" w:rsidRPr="00C304D4">
          <w:rPr>
            <w:rStyle w:val="Hyperlink"/>
            <w:noProof/>
          </w:rPr>
          <w:t>3.1 Secure the Repository Token</w:t>
        </w:r>
        <w:r w:rsidR="000A2F89">
          <w:rPr>
            <w:noProof/>
            <w:webHidden/>
          </w:rPr>
          <w:tab/>
        </w:r>
        <w:r w:rsidR="000A2F89">
          <w:rPr>
            <w:noProof/>
            <w:webHidden/>
          </w:rPr>
          <w:fldChar w:fldCharType="begin"/>
        </w:r>
        <w:r w:rsidR="000A2F89">
          <w:rPr>
            <w:noProof/>
            <w:webHidden/>
          </w:rPr>
          <w:instrText xml:space="preserve"> PAGEREF _Toc169734702 \h </w:instrText>
        </w:r>
        <w:r w:rsidR="000A2F89">
          <w:rPr>
            <w:noProof/>
            <w:webHidden/>
          </w:rPr>
        </w:r>
        <w:r w:rsidR="000A2F89">
          <w:rPr>
            <w:noProof/>
            <w:webHidden/>
          </w:rPr>
          <w:fldChar w:fldCharType="separate"/>
        </w:r>
        <w:r w:rsidR="000F5BFF">
          <w:rPr>
            <w:noProof/>
            <w:webHidden/>
          </w:rPr>
          <w:t>6</w:t>
        </w:r>
        <w:r w:rsidR="000A2F89">
          <w:rPr>
            <w:noProof/>
            <w:webHidden/>
          </w:rPr>
          <w:fldChar w:fldCharType="end"/>
        </w:r>
      </w:hyperlink>
    </w:p>
    <w:p w14:paraId="47F3A5DF" w14:textId="19A49EA0" w:rsidR="000A2F89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169734703" w:history="1">
        <w:r w:rsidR="000A2F89" w:rsidRPr="00C304D4">
          <w:rPr>
            <w:rStyle w:val="Hyperlink"/>
            <w:noProof/>
          </w:rPr>
          <w:t>3.2 Enable Azure Runbooks Scripted Actions</w:t>
        </w:r>
        <w:r w:rsidR="000A2F89">
          <w:rPr>
            <w:noProof/>
            <w:webHidden/>
          </w:rPr>
          <w:tab/>
        </w:r>
        <w:r w:rsidR="000A2F89">
          <w:rPr>
            <w:noProof/>
            <w:webHidden/>
          </w:rPr>
          <w:fldChar w:fldCharType="begin"/>
        </w:r>
        <w:r w:rsidR="000A2F89">
          <w:rPr>
            <w:noProof/>
            <w:webHidden/>
          </w:rPr>
          <w:instrText xml:space="preserve"> PAGEREF _Toc169734703 \h </w:instrText>
        </w:r>
        <w:r w:rsidR="000A2F89">
          <w:rPr>
            <w:noProof/>
            <w:webHidden/>
          </w:rPr>
        </w:r>
        <w:r w:rsidR="000A2F89">
          <w:rPr>
            <w:noProof/>
            <w:webHidden/>
          </w:rPr>
          <w:fldChar w:fldCharType="separate"/>
        </w:r>
        <w:r w:rsidR="000F5BFF">
          <w:rPr>
            <w:noProof/>
            <w:webHidden/>
          </w:rPr>
          <w:t>11</w:t>
        </w:r>
        <w:r w:rsidR="000A2F89">
          <w:rPr>
            <w:noProof/>
            <w:webHidden/>
          </w:rPr>
          <w:fldChar w:fldCharType="end"/>
        </w:r>
      </w:hyperlink>
    </w:p>
    <w:p w14:paraId="66CA32D5" w14:textId="692F34BA" w:rsidR="00EF5E59" w:rsidRDefault="00EF5E59" w:rsidP="00EF5E59">
      <w:r>
        <w:fldChar w:fldCharType="end"/>
      </w:r>
    </w:p>
    <w:p w14:paraId="760CF210" w14:textId="77777777" w:rsidR="00EF5E59" w:rsidRDefault="00EF5E59" w:rsidP="00EF5E59">
      <w:pPr>
        <w:spacing w:before="0" w:after="160"/>
        <w:jc w:val="left"/>
      </w:pPr>
      <w:r>
        <w:br w:type="page"/>
      </w:r>
    </w:p>
    <w:p w14:paraId="69AF4419" w14:textId="0A10E66F" w:rsidR="00EF5E59" w:rsidRDefault="00EF5E59" w:rsidP="00544D02">
      <w:pPr>
        <w:pStyle w:val="Heading1"/>
      </w:pPr>
      <w:bookmarkStart w:id="0" w:name="_Toc169734699"/>
      <w:r>
        <w:lastRenderedPageBreak/>
        <w:t>Set up GitHub</w:t>
      </w:r>
      <w:bookmarkEnd w:id="0"/>
    </w:p>
    <w:p w14:paraId="03D46FB1" w14:textId="4402E0A2" w:rsidR="00EF5E59" w:rsidRDefault="00107D36" w:rsidP="00EF5E59">
      <w:r>
        <w:t>The first step is to c</w:t>
      </w:r>
      <w:r w:rsidR="00EF5E59">
        <w:t xml:space="preserve">reate </w:t>
      </w:r>
      <w:r>
        <w:t>a</w:t>
      </w:r>
      <w:r w:rsidR="00EF5E59">
        <w:t xml:space="preserve"> repository in GitHub. The repository should be private and include a </w:t>
      </w:r>
      <w:r w:rsidR="00EF5E59" w:rsidRPr="00943DBB">
        <w:rPr>
          <w:rStyle w:val="CodeChar"/>
        </w:rPr>
        <w:t>Readme.md</w:t>
      </w:r>
      <w:r w:rsidR="00EF5E59">
        <w:t xml:space="preserve"> file.</w:t>
      </w:r>
    </w:p>
    <w:p w14:paraId="07CD8F67" w14:textId="77777777" w:rsidR="00EF5E59" w:rsidRDefault="00EF5E59" w:rsidP="000C1CCF">
      <w:pPr>
        <w:pStyle w:val="Procedureheading"/>
      </w:pPr>
      <w:r>
        <w:t>To create a new GitHub repository:</w:t>
      </w:r>
    </w:p>
    <w:p w14:paraId="74031B70" w14:textId="77777777" w:rsidR="00EF5E59" w:rsidRDefault="00EF5E59" w:rsidP="00544D02">
      <w:pPr>
        <w:pStyle w:val="Listnumbered"/>
      </w:pPr>
      <w:r>
        <w:t>Sign in to your GitHub account.</w:t>
      </w:r>
    </w:p>
    <w:p w14:paraId="36407A4B" w14:textId="24374ABE" w:rsidR="00EF5E59" w:rsidRDefault="00EF5E59" w:rsidP="00544D02">
      <w:pPr>
        <w:pStyle w:val="Listnumbered"/>
        <w:numPr>
          <w:ilvl w:val="0"/>
          <w:numId w:val="4"/>
        </w:numPr>
      </w:pPr>
      <w:r>
        <w:rPr>
          <w:shd w:val="clear" w:color="auto" w:fill="FFFFFF"/>
        </w:rPr>
        <w:t xml:space="preserve">In the upper-right </w:t>
      </w:r>
      <w:r w:rsidRPr="003678E4">
        <w:t xml:space="preserve">corner of any page, select </w:t>
      </w:r>
      <w:r w:rsidRPr="003678E4">
        <w:rPr>
          <w:b/>
          <w:bCs/>
        </w:rPr>
        <w:t>Create new</w:t>
      </w:r>
      <w:r w:rsidRPr="003678E4">
        <w:t xml:space="preserve"> </w:t>
      </w:r>
      <w:r>
        <w:rPr>
          <w:noProof/>
        </w:rPr>
        <w:drawing>
          <wp:inline distT="0" distB="0" distL="0" distR="0" wp14:anchorId="7917BB09" wp14:editId="1E6F5117">
            <wp:extent cx="373380" cy="207433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004" cy="21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8E4">
        <w:t xml:space="preserve">, and then select </w:t>
      </w:r>
      <w:r w:rsidRPr="003678E4">
        <w:rPr>
          <w:b/>
          <w:bCs/>
        </w:rPr>
        <w:t>New</w:t>
      </w:r>
      <w:r w:rsidR="009A2962">
        <w:rPr>
          <w:b/>
          <w:bCs/>
        </w:rPr>
        <w:t> </w:t>
      </w:r>
      <w:r w:rsidRPr="003678E4">
        <w:rPr>
          <w:b/>
          <w:bCs/>
        </w:rPr>
        <w:t>repository</w:t>
      </w:r>
      <w:r w:rsidRPr="003678E4">
        <w:t>.</w:t>
      </w:r>
    </w:p>
    <w:p w14:paraId="62A06A95" w14:textId="77777777" w:rsidR="00EF5E59" w:rsidRDefault="00EF5E59" w:rsidP="00EF5E59">
      <w:pPr>
        <w:pStyle w:val="Bodyind"/>
      </w:pPr>
      <w:r>
        <w:rPr>
          <w:noProof/>
        </w:rPr>
        <w:drawing>
          <wp:inline distT="0" distB="0" distL="0" distR="0" wp14:anchorId="2F86ACE8" wp14:editId="5CA41A0B">
            <wp:extent cx="1806149" cy="2293620"/>
            <wp:effectExtent l="0" t="0" r="381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0771" cy="22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C014" w14:textId="77777777" w:rsidR="00EF5E59" w:rsidRDefault="00EF5E59" w:rsidP="00544D02">
      <w:pPr>
        <w:pStyle w:val="Listnumbered"/>
      </w:pPr>
      <w:r>
        <w:t xml:space="preserve">In the </w:t>
      </w:r>
      <w:r w:rsidRPr="003678E4">
        <w:rPr>
          <w:b/>
          <w:bCs/>
        </w:rPr>
        <w:t>Create a new repository</w:t>
      </w:r>
      <w:r>
        <w:t xml:space="preserve"> dialog box, provide the required details.</w:t>
      </w:r>
    </w:p>
    <w:p w14:paraId="264692F6" w14:textId="77777777" w:rsidR="00EF5E59" w:rsidRPr="00692F83" w:rsidRDefault="00EF5E59" w:rsidP="00131F70">
      <w:pPr>
        <w:pStyle w:val="Listbulletedind"/>
      </w:pPr>
      <w:r w:rsidRPr="00692F83">
        <w:t xml:space="preserve">Set the repository privacy to </w:t>
      </w:r>
      <w:r w:rsidRPr="003C0434">
        <w:rPr>
          <w:b/>
          <w:bCs/>
        </w:rPr>
        <w:t>Private</w:t>
      </w:r>
      <w:r w:rsidRPr="00692F83">
        <w:t>.</w:t>
      </w:r>
    </w:p>
    <w:p w14:paraId="7C80BD15" w14:textId="77777777" w:rsidR="00EF5E59" w:rsidRPr="00692F83" w:rsidRDefault="00EF5E59" w:rsidP="00131F70">
      <w:pPr>
        <w:pStyle w:val="Listbulletedind"/>
      </w:pPr>
      <w:r w:rsidRPr="00692F83">
        <w:t xml:space="preserve">Select the </w:t>
      </w:r>
      <w:r w:rsidRPr="003C0434">
        <w:rPr>
          <w:b/>
          <w:bCs/>
        </w:rPr>
        <w:t>Add a README file</w:t>
      </w:r>
      <w:r w:rsidRPr="00692F83">
        <w:t xml:space="preserve"> option.</w:t>
      </w:r>
    </w:p>
    <w:p w14:paraId="71E2C709" w14:textId="77777777" w:rsidR="00EF5E59" w:rsidRDefault="00EF5E59" w:rsidP="00131F70">
      <w:pPr>
        <w:pStyle w:val="Listbulletedind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E880911" wp14:editId="63D08852">
            <wp:extent cx="4472940" cy="1842153"/>
            <wp:effectExtent l="0" t="0" r="381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0117" cy="184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A094" w14:textId="435D4313" w:rsidR="00EF5E59" w:rsidRDefault="00EF5E59" w:rsidP="00544D02">
      <w:pPr>
        <w:pStyle w:val="Listnumbered"/>
      </w:pPr>
      <w:r>
        <w:t xml:space="preserve">Select </w:t>
      </w:r>
      <w:r w:rsidRPr="001018E5">
        <w:rPr>
          <w:b/>
          <w:bCs/>
        </w:rPr>
        <w:t>Create repository</w:t>
      </w:r>
      <w:r>
        <w:t>.</w:t>
      </w:r>
    </w:p>
    <w:p w14:paraId="60EF0E6D" w14:textId="65AE8A97" w:rsidR="00EF5E59" w:rsidRPr="003064E8" w:rsidRDefault="00EF5E59" w:rsidP="0C3351E9">
      <w:r>
        <w:t xml:space="preserve">For more details, see </w:t>
      </w:r>
      <w:hyperlink r:id="rId15">
        <w:r w:rsidRPr="71A8E56C">
          <w:rPr>
            <w:rStyle w:val="Hyperlink"/>
          </w:rPr>
          <w:t>Creating a new repository</w:t>
        </w:r>
      </w:hyperlink>
      <w:r>
        <w:t>.</w:t>
      </w:r>
    </w:p>
    <w:p w14:paraId="4E09626F" w14:textId="77777777" w:rsidR="00EF5E59" w:rsidRDefault="00EF5E59" w:rsidP="00544D02">
      <w:pPr>
        <w:pStyle w:val="Heading1"/>
      </w:pPr>
      <w:bookmarkStart w:id="1" w:name="_Toc169734700"/>
      <w:r>
        <w:lastRenderedPageBreak/>
        <w:t>Set up Visual Studio Code</w:t>
      </w:r>
      <w:bookmarkEnd w:id="1"/>
    </w:p>
    <w:p w14:paraId="31A7690E" w14:textId="2910C166" w:rsidR="009E302A" w:rsidRDefault="001E55B3" w:rsidP="00EF5E59">
      <w:r w:rsidRPr="00281AF0">
        <w:t>The next step is to s</w:t>
      </w:r>
      <w:r w:rsidR="009E302A" w:rsidRPr="00281AF0">
        <w:t>et up integration for Visual Studio Code and GitHub.</w:t>
      </w:r>
    </w:p>
    <w:tbl>
      <w:tblPr>
        <w:tblStyle w:val="Important"/>
        <w:tblW w:w="0" w:type="auto"/>
        <w:tblLook w:val="04A0" w:firstRow="1" w:lastRow="0" w:firstColumn="1" w:lastColumn="0" w:noHBand="0" w:noVBand="1"/>
      </w:tblPr>
      <w:tblGrid>
        <w:gridCol w:w="9360"/>
      </w:tblGrid>
      <w:tr w:rsidR="005404F3" w14:paraId="4C9D5343" w14:textId="77777777" w:rsidTr="005404F3">
        <w:tc>
          <w:tcPr>
            <w:tcW w:w="9360" w:type="dxa"/>
          </w:tcPr>
          <w:p w14:paraId="3DC51402" w14:textId="6875A823" w:rsidR="005404F3" w:rsidRDefault="005404F3" w:rsidP="00870E69">
            <w:r w:rsidRPr="00B90055">
              <w:rPr>
                <w:b/>
                <w:bCs/>
              </w:rPr>
              <w:t>Important!</w:t>
            </w:r>
            <w:r>
              <w:t xml:space="preserve"> </w:t>
            </w:r>
            <w:r w:rsidR="00B90055">
              <w:t xml:space="preserve">To complete this step, you need </w:t>
            </w:r>
            <w:r w:rsidR="007F2FE3">
              <w:t xml:space="preserve">to </w:t>
            </w:r>
            <w:r w:rsidR="005A0B5C">
              <w:t>have</w:t>
            </w:r>
            <w:r w:rsidR="007F2FE3">
              <w:t xml:space="preserve"> the </w:t>
            </w:r>
            <w:r w:rsidR="00C86375" w:rsidRPr="00C86375">
              <w:rPr>
                <w:b/>
                <w:bCs/>
              </w:rPr>
              <w:t>GitHub Pull Requests</w:t>
            </w:r>
            <w:r w:rsidR="00C86375">
              <w:rPr>
                <w:b/>
                <w:bCs/>
              </w:rPr>
              <w:t xml:space="preserve"> </w:t>
            </w:r>
            <w:r w:rsidR="00C86375" w:rsidRPr="00C86375">
              <w:t>extension</w:t>
            </w:r>
            <w:r w:rsidR="00C86375">
              <w:rPr>
                <w:b/>
                <w:bCs/>
              </w:rPr>
              <w:t xml:space="preserve"> </w:t>
            </w:r>
            <w:r w:rsidR="005A0B5C">
              <w:t>installed</w:t>
            </w:r>
            <w:r w:rsidR="00A50CF3">
              <w:t>.</w:t>
            </w:r>
            <w:r w:rsidR="00AC1202">
              <w:t xml:space="preserve"> </w:t>
            </w:r>
            <w:r w:rsidR="008619E9">
              <w:t>To</w:t>
            </w:r>
            <w:r w:rsidR="00AC1202">
              <w:t xml:space="preserve"> install the </w:t>
            </w:r>
            <w:r w:rsidR="00482075">
              <w:t>extension</w:t>
            </w:r>
            <w:r w:rsidR="008619E9">
              <w:t>,</w:t>
            </w:r>
            <w:r w:rsidR="00482075">
              <w:t xml:space="preserve"> </w:t>
            </w:r>
            <w:r w:rsidR="008619E9">
              <w:t>go to</w:t>
            </w:r>
            <w:r w:rsidR="00482075">
              <w:t xml:space="preserve"> </w:t>
            </w:r>
            <w:hyperlink r:id="rId16" w:history="1">
              <w:r w:rsidR="0073429A" w:rsidRPr="00626194">
                <w:rPr>
                  <w:rStyle w:val="Hyperlink"/>
                </w:rPr>
                <w:t>Visual Studi</w:t>
              </w:r>
              <w:r w:rsidR="00CC5C17" w:rsidRPr="00626194">
                <w:rPr>
                  <w:rStyle w:val="Hyperlink"/>
                </w:rPr>
                <w:t xml:space="preserve">o </w:t>
              </w:r>
              <w:r w:rsidR="008A0CC1" w:rsidRPr="00626194">
                <w:rPr>
                  <w:rStyle w:val="Hyperlink"/>
                </w:rPr>
                <w:t>Marketplace</w:t>
              </w:r>
            </w:hyperlink>
            <w:r w:rsidR="008A0CC1">
              <w:t>.</w:t>
            </w:r>
          </w:p>
        </w:tc>
      </w:tr>
    </w:tbl>
    <w:p w14:paraId="02D82346" w14:textId="751FD35A" w:rsidR="00352A97" w:rsidRPr="00281AF0" w:rsidRDefault="00352A97" w:rsidP="000C1CCF">
      <w:pPr>
        <w:pStyle w:val="Procedureheading"/>
      </w:pPr>
      <w:r>
        <w:t xml:space="preserve">To </w:t>
      </w:r>
      <w:r w:rsidRPr="00281AF0">
        <w:t xml:space="preserve">set up </w:t>
      </w:r>
      <w:r w:rsidR="009A2962">
        <w:rPr>
          <w:lang w:val="en-US"/>
        </w:rPr>
        <w:t xml:space="preserve">the </w:t>
      </w:r>
      <w:r w:rsidRPr="00281AF0">
        <w:t>integration</w:t>
      </w:r>
      <w:r>
        <w:t>:</w:t>
      </w:r>
    </w:p>
    <w:p w14:paraId="2661D580" w14:textId="71CD2D50" w:rsidR="00EF5E59" w:rsidRDefault="00EF5E59" w:rsidP="00544D02">
      <w:pPr>
        <w:pStyle w:val="Listnumbered"/>
        <w:numPr>
          <w:ilvl w:val="0"/>
          <w:numId w:val="6"/>
        </w:numPr>
      </w:pPr>
      <w:r>
        <w:t xml:space="preserve">In Windows Search, enter </w:t>
      </w:r>
      <w:r w:rsidRPr="00B4222D">
        <w:rPr>
          <w:rStyle w:val="CodeChar"/>
        </w:rPr>
        <w:t>powershell</w:t>
      </w:r>
      <w:r>
        <w:t>, and then select the app.</w:t>
      </w:r>
    </w:p>
    <w:p w14:paraId="67503F42" w14:textId="333AC05E" w:rsidR="009A2962" w:rsidRDefault="009A2962" w:rsidP="009A2962">
      <w:pPr>
        <w:pStyle w:val="Listnumbered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33DD1EF" wp14:editId="15AB85AF">
            <wp:extent cx="3886200" cy="1938533"/>
            <wp:effectExtent l="0" t="0" r="0" b="508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365" cy="194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Note"/>
        <w:tblW w:w="9360" w:type="dxa"/>
        <w:tblInd w:w="360" w:type="dxa"/>
        <w:tblLook w:val="04A0" w:firstRow="1" w:lastRow="0" w:firstColumn="1" w:lastColumn="0" w:noHBand="0" w:noVBand="1"/>
      </w:tblPr>
      <w:tblGrid>
        <w:gridCol w:w="9360"/>
      </w:tblGrid>
      <w:tr w:rsidR="009A2962" w:rsidRPr="00BA6E18" w14:paraId="6D7D5A8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</w:tcPr>
          <w:p w14:paraId="090DB249" w14:textId="41A3DC77" w:rsidR="009A2962" w:rsidRPr="00BA6E18" w:rsidRDefault="009A2962">
            <w:r>
              <w:t>Note</w:t>
            </w:r>
            <w:r w:rsidRPr="0074033D">
              <w:t>:</w:t>
            </w:r>
            <w:r w:rsidRPr="0074033D">
              <w:rPr>
                <w:b w:val="0"/>
                <w:bCs w:val="0"/>
              </w:rPr>
              <w:t xml:space="preserve"> </w:t>
            </w:r>
            <w:r w:rsidRPr="009A2962">
              <w:rPr>
                <w:b w:val="0"/>
                <w:bCs w:val="0"/>
              </w:rPr>
              <w:t xml:space="preserve">Select </w:t>
            </w:r>
            <w:r w:rsidRPr="009A2962">
              <w:t>Install</w:t>
            </w:r>
            <w:r w:rsidRPr="009A2962">
              <w:rPr>
                <w:b w:val="0"/>
                <w:bCs w:val="0"/>
              </w:rPr>
              <w:t xml:space="preserve"> if the app has not been installed yet.</w:t>
            </w:r>
          </w:p>
        </w:tc>
      </w:tr>
    </w:tbl>
    <w:p w14:paraId="0FB4854E" w14:textId="0005D54B" w:rsidR="00CA1D61" w:rsidRDefault="00DC4361" w:rsidP="00E01DDC">
      <w:pPr>
        <w:pStyle w:val="Listnumbered"/>
        <w:numPr>
          <w:ilvl w:val="0"/>
          <w:numId w:val="6"/>
        </w:numPr>
      </w:pPr>
      <w:r>
        <w:t xml:space="preserve">Open Visual Studio Code, and then </w:t>
      </w:r>
      <w:r w:rsidR="00E01DDC">
        <w:t>s</w:t>
      </w:r>
      <w:r w:rsidR="00CA1D61">
        <w:t>ign in to GitHub to a</w:t>
      </w:r>
      <w:r w:rsidR="006F481C">
        <w:t xml:space="preserve">llow </w:t>
      </w:r>
      <w:r w:rsidR="00E01DDC">
        <w:t>VS</w:t>
      </w:r>
      <w:r w:rsidR="007C10BA">
        <w:t xml:space="preserve"> </w:t>
      </w:r>
      <w:r w:rsidR="006F481C">
        <w:t>C</w:t>
      </w:r>
      <w:r w:rsidR="007C10BA">
        <w:t>ode</w:t>
      </w:r>
      <w:r w:rsidR="006F481C">
        <w:t xml:space="preserve"> to </w:t>
      </w:r>
      <w:r w:rsidR="007C10BA">
        <w:t xml:space="preserve">authenticate to your remote repository in </w:t>
      </w:r>
      <w:r w:rsidR="00AC576C">
        <w:t>GitHub</w:t>
      </w:r>
      <w:r w:rsidR="00773DF2">
        <w:t>:</w:t>
      </w:r>
    </w:p>
    <w:p w14:paraId="70E31488" w14:textId="48708AF7" w:rsidR="00773DF2" w:rsidRDefault="00773DF2" w:rsidP="00544D02">
      <w:pPr>
        <w:pStyle w:val="Listnumberedind2"/>
      </w:pPr>
      <w:r>
        <w:t xml:space="preserve">In the </w:t>
      </w:r>
      <w:r w:rsidR="00AC576C">
        <w:t>VS</w:t>
      </w:r>
      <w:r>
        <w:t xml:space="preserve"> Code sidebar, in the lower-left corner, select </w:t>
      </w:r>
      <w:r w:rsidRPr="00773DF2">
        <w:rPr>
          <w:b/>
          <w:bCs/>
        </w:rPr>
        <w:t>Accounts</w:t>
      </w:r>
      <w:r>
        <w:t xml:space="preserve"> </w:t>
      </w:r>
      <w:r>
        <w:rPr>
          <w:noProof/>
        </w:rPr>
        <w:drawing>
          <wp:inline distT="0" distB="0" distL="0" distR="0" wp14:anchorId="63E9862F" wp14:editId="679A7B78">
            <wp:extent cx="235527" cy="2355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306" cy="23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38410BDC" w14:textId="38B94348" w:rsidR="00773DF2" w:rsidRDefault="00773DF2" w:rsidP="00544D02">
      <w:pPr>
        <w:pStyle w:val="Listnumberedind2"/>
      </w:pPr>
      <w:r>
        <w:t xml:space="preserve">Provide your GitHub account credentials, and then select </w:t>
      </w:r>
      <w:r w:rsidR="00851AC2">
        <w:rPr>
          <w:b/>
          <w:bCs/>
        </w:rPr>
        <w:t>Confirm</w:t>
      </w:r>
      <w:r>
        <w:t>.</w:t>
      </w:r>
    </w:p>
    <w:tbl>
      <w:tblPr>
        <w:tblStyle w:val="Important"/>
        <w:tblW w:w="9000" w:type="dxa"/>
        <w:tblInd w:w="720" w:type="dxa"/>
        <w:tblLook w:val="04A0" w:firstRow="1" w:lastRow="0" w:firstColumn="1" w:lastColumn="0" w:noHBand="0" w:noVBand="1"/>
      </w:tblPr>
      <w:tblGrid>
        <w:gridCol w:w="9000"/>
      </w:tblGrid>
      <w:tr w:rsidR="00CA1D61" w:rsidRPr="00DA61A1" w14:paraId="43CD1AD3" w14:textId="77777777" w:rsidTr="00330CEC">
        <w:tc>
          <w:tcPr>
            <w:tcW w:w="9000" w:type="dxa"/>
          </w:tcPr>
          <w:p w14:paraId="39EFE912" w14:textId="10E09F50" w:rsidR="00216637" w:rsidRPr="001E0173" w:rsidRDefault="00CA1D61" w:rsidP="001E0173">
            <w:pPr>
              <w:rPr>
                <w:b/>
                <w:lang w:val="en-GB"/>
              </w:rPr>
            </w:pPr>
            <w:r w:rsidRPr="247AD07B">
              <w:rPr>
                <w:b/>
                <w:lang w:val="en-GB"/>
              </w:rPr>
              <w:t>Important!</w:t>
            </w:r>
            <w:r w:rsidR="001E0173" w:rsidRPr="247AD07B">
              <w:rPr>
                <w:b/>
                <w:lang w:val="en-GB"/>
              </w:rPr>
              <w:t xml:space="preserve"> </w:t>
            </w:r>
            <w:r w:rsidRPr="247AD07B">
              <w:rPr>
                <w:lang w:val="en-GB"/>
              </w:rPr>
              <w:t>The GitHub account username is not your email address</w:t>
            </w:r>
            <w:r w:rsidR="00216637" w:rsidRPr="247AD07B">
              <w:rPr>
                <w:lang w:val="en-GB"/>
              </w:rPr>
              <w:t>.</w:t>
            </w:r>
          </w:p>
        </w:tc>
      </w:tr>
    </w:tbl>
    <w:p w14:paraId="150B4CCE" w14:textId="77777777" w:rsidR="006C7A2E" w:rsidRDefault="006C7A2E">
      <w:pPr>
        <w:spacing w:before="0" w:after="160"/>
        <w:jc w:val="left"/>
        <w:rPr>
          <w:rFonts w:cs="Poppins"/>
        </w:rPr>
      </w:pPr>
      <w:r>
        <w:br w:type="page"/>
      </w:r>
    </w:p>
    <w:p w14:paraId="1BCB4DF8" w14:textId="1F016EFB" w:rsidR="0028252F" w:rsidRDefault="0028252F" w:rsidP="0028252F">
      <w:pPr>
        <w:pStyle w:val="Listnumberedind2"/>
      </w:pPr>
      <w:r>
        <w:lastRenderedPageBreak/>
        <w:t>Select</w:t>
      </w:r>
      <w:r w:rsidR="000F338E">
        <w:t xml:space="preserve"> </w:t>
      </w:r>
      <w:r w:rsidR="000F338E" w:rsidRPr="000F338E">
        <w:rPr>
          <w:b/>
          <w:bCs/>
        </w:rPr>
        <w:t>Authorize Visual-Studio-Code</w:t>
      </w:r>
      <w:r w:rsidR="000F338E">
        <w:t>.</w:t>
      </w:r>
    </w:p>
    <w:p w14:paraId="3A2DA7CF" w14:textId="0D3D27BA" w:rsidR="0028252F" w:rsidRDefault="000F338E" w:rsidP="0028252F">
      <w:pPr>
        <w:pStyle w:val="Listnumberedind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E29BFB1" wp14:editId="07DCCD3E">
            <wp:extent cx="2964180" cy="3683374"/>
            <wp:effectExtent l="0" t="0" r="762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916" cy="369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tyle1"/>
        <w:tblW w:w="9090" w:type="dxa"/>
        <w:tblInd w:w="720" w:type="dxa"/>
        <w:tblLook w:val="04A0" w:firstRow="1" w:lastRow="0" w:firstColumn="1" w:lastColumn="0" w:noHBand="0" w:noVBand="1"/>
      </w:tblPr>
      <w:tblGrid>
        <w:gridCol w:w="9090"/>
      </w:tblGrid>
      <w:tr w:rsidR="005D00C1" w:rsidRPr="00DA61A1" w14:paraId="31105916" w14:textId="77777777" w:rsidTr="00CE43FE">
        <w:tc>
          <w:tcPr>
            <w:tcW w:w="9090" w:type="dxa"/>
          </w:tcPr>
          <w:p w14:paraId="0D3414D1" w14:textId="6E31E5BE" w:rsidR="001E0173" w:rsidRPr="00CE43FE" w:rsidRDefault="005D00C1" w:rsidP="001E0173">
            <w:r>
              <w:rPr>
                <w:b/>
                <w:bCs/>
              </w:rPr>
              <w:t>Tip</w:t>
            </w:r>
            <w:r w:rsidR="001E0173" w:rsidRPr="00CE43FE">
              <w:t>: If the authentication fails, run the following commands in the terminal:</w:t>
            </w:r>
          </w:p>
          <w:p w14:paraId="220F6128" w14:textId="77777777" w:rsidR="001E0173" w:rsidRPr="00240F50" w:rsidRDefault="001E0173" w:rsidP="00C6401D">
            <w:pPr>
              <w:pStyle w:val="Listbulletedind"/>
            </w:pPr>
            <w:r w:rsidRPr="00B94854">
              <w:rPr>
                <w:rStyle w:val="CodeChar"/>
              </w:rPr>
              <w:t>git config --global user.name "Your Name"</w:t>
            </w:r>
            <w:r w:rsidRPr="00240F50">
              <w:t xml:space="preserve"> </w:t>
            </w:r>
          </w:p>
          <w:p w14:paraId="430EFD18" w14:textId="77777777" w:rsidR="001E0173" w:rsidRPr="00216637" w:rsidRDefault="001E0173" w:rsidP="00C6401D">
            <w:pPr>
              <w:pStyle w:val="Listbulletedind"/>
            </w:pPr>
            <w:r w:rsidRPr="00B94854">
              <w:rPr>
                <w:rStyle w:val="CodeChar"/>
              </w:rPr>
              <w:t xml:space="preserve">git config --global </w:t>
            </w:r>
            <w:proofErr w:type="spellStart"/>
            <w:r w:rsidRPr="00B94854">
              <w:rPr>
                <w:rStyle w:val="CodeChar"/>
              </w:rPr>
              <w:t>user.email</w:t>
            </w:r>
            <w:proofErr w:type="spellEnd"/>
            <w:r w:rsidRPr="00B94854">
              <w:rPr>
                <w:rStyle w:val="CodeChar"/>
              </w:rPr>
              <w:t xml:space="preserve"> </w:t>
            </w:r>
            <w:hyperlink r:id="rId20">
              <w:r w:rsidRPr="00B94854">
                <w:rPr>
                  <w:rStyle w:val="CodeChar"/>
                </w:rPr>
                <w:t>yourname@example.com</w:t>
              </w:r>
            </w:hyperlink>
            <w:r w:rsidRPr="2CE292C6">
              <w:t xml:space="preserve"> </w:t>
            </w:r>
          </w:p>
        </w:tc>
      </w:tr>
    </w:tbl>
    <w:p w14:paraId="4266CAB9" w14:textId="3A66FB81" w:rsidR="00EF5E59" w:rsidRPr="0074033D" w:rsidRDefault="00EF5E59" w:rsidP="00544D02">
      <w:pPr>
        <w:pStyle w:val="Listnumbered"/>
      </w:pPr>
      <w:r w:rsidRPr="008F00B2">
        <w:t xml:space="preserve">In your local environment, </w:t>
      </w:r>
      <w:r>
        <w:t xml:space="preserve">use </w:t>
      </w:r>
      <w:r w:rsidR="00496D40">
        <w:t xml:space="preserve">Windows </w:t>
      </w:r>
      <w:r>
        <w:t>File</w:t>
      </w:r>
      <w:r w:rsidRPr="008F00B2">
        <w:t xml:space="preserve"> </w:t>
      </w:r>
      <w:r>
        <w:t>E</w:t>
      </w:r>
      <w:r w:rsidRPr="008F00B2">
        <w:t>xplorer</w:t>
      </w:r>
      <w:r>
        <w:t xml:space="preserve"> </w:t>
      </w:r>
      <w:r w:rsidR="00E96D08">
        <w:t>to</w:t>
      </w:r>
      <w:r w:rsidRPr="008F00B2">
        <w:t xml:space="preserve"> create a directory that you </w:t>
      </w:r>
      <w:r>
        <w:t>can</w:t>
      </w:r>
      <w:r w:rsidRPr="008F00B2">
        <w:t xml:space="preserve"> use as the root </w:t>
      </w:r>
      <w:r w:rsidR="005C39E8">
        <w:t>for</w:t>
      </w:r>
      <w:r>
        <w:t xml:space="preserve"> your</w:t>
      </w:r>
      <w:r w:rsidRPr="008F00B2">
        <w:t xml:space="preserve"> local repository.</w:t>
      </w:r>
    </w:p>
    <w:tbl>
      <w:tblPr>
        <w:tblStyle w:val="Note"/>
        <w:tblW w:w="9360" w:type="dxa"/>
        <w:tblInd w:w="360" w:type="dxa"/>
        <w:tblLook w:val="04A0" w:firstRow="1" w:lastRow="0" w:firstColumn="1" w:lastColumn="0" w:noHBand="0" w:noVBand="1"/>
      </w:tblPr>
      <w:tblGrid>
        <w:gridCol w:w="9360"/>
      </w:tblGrid>
      <w:tr w:rsidR="00EF5E59" w:rsidRPr="00BA6E18" w14:paraId="3A691F8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</w:tcPr>
          <w:p w14:paraId="7C7BF4BE" w14:textId="77777777" w:rsidR="00EF5E59" w:rsidRPr="00BA6E18" w:rsidRDefault="00EF5E59">
            <w:r w:rsidRPr="0074033D">
              <w:t>Example:</w:t>
            </w:r>
            <w:r w:rsidRPr="0074033D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Create</w:t>
            </w:r>
            <w:r w:rsidRPr="0074033D">
              <w:rPr>
                <w:b w:val="0"/>
                <w:bCs w:val="0"/>
              </w:rPr>
              <w:t xml:space="preserve"> a folder named </w:t>
            </w:r>
            <w:r w:rsidRPr="00E1184B">
              <w:rPr>
                <w:rStyle w:val="CodeChar"/>
                <w:b w:val="0"/>
                <w:bCs w:val="0"/>
              </w:rPr>
              <w:t>Repo</w:t>
            </w:r>
            <w:r w:rsidRPr="0074033D">
              <w:rPr>
                <w:b w:val="0"/>
                <w:bCs w:val="0"/>
              </w:rPr>
              <w:t xml:space="preserve"> in the root </w:t>
            </w:r>
            <w:r>
              <w:rPr>
                <w:b w:val="0"/>
                <w:bCs w:val="0"/>
              </w:rPr>
              <w:t xml:space="preserve">of </w:t>
            </w:r>
            <w:r w:rsidRPr="0074033D">
              <w:rPr>
                <w:b w:val="0"/>
                <w:bCs w:val="0"/>
              </w:rPr>
              <w:t>OneDrive</w:t>
            </w:r>
            <w:r>
              <w:rPr>
                <w:b w:val="0"/>
                <w:bCs w:val="0"/>
              </w:rPr>
              <w:t>,</w:t>
            </w:r>
            <w:r w:rsidRPr="0074033D">
              <w:rPr>
                <w:b w:val="0"/>
                <w:bCs w:val="0"/>
              </w:rPr>
              <w:t xml:space="preserve"> or </w:t>
            </w:r>
            <w:r>
              <w:rPr>
                <w:b w:val="0"/>
                <w:bCs w:val="0"/>
              </w:rPr>
              <w:t xml:space="preserve">the </w:t>
            </w:r>
            <w:r w:rsidRPr="00E1184B">
              <w:rPr>
                <w:rStyle w:val="CodeChar"/>
                <w:b w:val="0"/>
                <w:bCs w:val="0"/>
              </w:rPr>
              <w:t>Documents</w:t>
            </w:r>
            <w:r w:rsidRPr="0074033D">
              <w:rPr>
                <w:b w:val="0"/>
                <w:bCs w:val="0"/>
              </w:rPr>
              <w:t xml:space="preserve"> folder.</w:t>
            </w:r>
          </w:p>
        </w:tc>
      </w:tr>
    </w:tbl>
    <w:p w14:paraId="6DEC27E1" w14:textId="1AE122A4" w:rsidR="00EF5E59" w:rsidRDefault="00EF5E59" w:rsidP="00544D02">
      <w:pPr>
        <w:pStyle w:val="Listnumbered"/>
      </w:pPr>
      <w:r>
        <w:t>Once the</w:t>
      </w:r>
      <w:r w:rsidRPr="008F00B2">
        <w:t xml:space="preserve"> repository </w:t>
      </w:r>
      <w:r>
        <w:t xml:space="preserve">is </w:t>
      </w:r>
      <w:r w:rsidRPr="008F00B2">
        <w:t xml:space="preserve">created and </w:t>
      </w:r>
      <w:r>
        <w:t>Git-</w:t>
      </w:r>
      <w:r w:rsidRPr="008F00B2">
        <w:t>authorized</w:t>
      </w:r>
      <w:r>
        <w:t>,</w:t>
      </w:r>
      <w:r w:rsidRPr="008F00B2">
        <w:t xml:space="preserve"> </w:t>
      </w:r>
      <w:r w:rsidRPr="00496D40">
        <w:t xml:space="preserve">in </w:t>
      </w:r>
      <w:r w:rsidR="0012252F" w:rsidRPr="00496D40">
        <w:t>Visual Studio Code</w:t>
      </w:r>
      <w:r w:rsidRPr="00496D40">
        <w:t>, clone</w:t>
      </w:r>
      <w:r w:rsidRPr="008F00B2">
        <w:t xml:space="preserve"> th</w:t>
      </w:r>
      <w:r>
        <w:t>at</w:t>
      </w:r>
      <w:r w:rsidR="00F072D7">
        <w:t> </w:t>
      </w:r>
      <w:r w:rsidRPr="008F00B2">
        <w:t>repository</w:t>
      </w:r>
      <w:r>
        <w:t>:</w:t>
      </w:r>
    </w:p>
    <w:p w14:paraId="17C2E3C5" w14:textId="77777777" w:rsidR="00EF5E59" w:rsidRPr="004513AA" w:rsidRDefault="00EF5E59" w:rsidP="00F527E9">
      <w:pPr>
        <w:pStyle w:val="Listnumberedind2"/>
        <w:numPr>
          <w:ilvl w:val="0"/>
          <w:numId w:val="13"/>
        </w:numPr>
        <w:ind w:left="720"/>
      </w:pPr>
      <w:bookmarkStart w:id="2" w:name="_Hlk169519296"/>
      <w:r w:rsidRPr="00E51510">
        <w:t xml:space="preserve">Press </w:t>
      </w:r>
      <w:r w:rsidRPr="00E51510">
        <w:rPr>
          <w:rStyle w:val="CodeChar"/>
        </w:rPr>
        <w:t>Ctrl + Shift + P</w:t>
      </w:r>
      <w:r w:rsidRPr="00E51510">
        <w:t xml:space="preserve"> to open the </w:t>
      </w:r>
      <w:r w:rsidRPr="00E51510">
        <w:rPr>
          <w:rStyle w:val="CodeChar"/>
        </w:rPr>
        <w:t>Show-Command</w:t>
      </w:r>
      <w:r w:rsidRPr="00E51510">
        <w:t xml:space="preserve"> prompt at the top of </w:t>
      </w:r>
      <w:r>
        <w:t xml:space="preserve">Visual </w:t>
      </w:r>
      <w:r w:rsidRPr="004513AA">
        <w:t>Studio Code.</w:t>
      </w:r>
    </w:p>
    <w:p w14:paraId="2AA8A7F4" w14:textId="42F2C61B" w:rsidR="00EF5E59" w:rsidRPr="004513AA" w:rsidRDefault="00CC2370" w:rsidP="00544D02">
      <w:pPr>
        <w:pStyle w:val="Listnumberedind2"/>
      </w:pPr>
      <w:r w:rsidRPr="004513AA">
        <w:t>E</w:t>
      </w:r>
      <w:r w:rsidR="00EF5E59" w:rsidRPr="004513AA">
        <w:t xml:space="preserve">nter </w:t>
      </w:r>
      <w:r w:rsidRPr="004513AA">
        <w:rPr>
          <w:rStyle w:val="CodeChar"/>
        </w:rPr>
        <w:t>git</w:t>
      </w:r>
      <w:r w:rsidRPr="004513AA">
        <w:t xml:space="preserve">, and then </w:t>
      </w:r>
      <w:r w:rsidR="004458F1" w:rsidRPr="004513AA">
        <w:t>select</w:t>
      </w:r>
      <w:r w:rsidR="00EF5E59" w:rsidRPr="004513AA">
        <w:t xml:space="preserve"> </w:t>
      </w:r>
      <w:proofErr w:type="spellStart"/>
      <w:r w:rsidR="00EF5E59" w:rsidRPr="004513AA">
        <w:rPr>
          <w:rStyle w:val="CodeChar"/>
        </w:rPr>
        <w:t>Git:Clone</w:t>
      </w:r>
      <w:proofErr w:type="spellEnd"/>
      <w:r w:rsidR="00EF5E59" w:rsidRPr="004513AA">
        <w:t>.</w:t>
      </w:r>
    </w:p>
    <w:p w14:paraId="233FF5A3" w14:textId="38041B98" w:rsidR="00EF5E59" w:rsidRPr="004513AA" w:rsidRDefault="00EF5E59" w:rsidP="00544D02">
      <w:pPr>
        <w:pStyle w:val="Listnumberedind2"/>
      </w:pPr>
      <w:r w:rsidRPr="004513AA">
        <w:t xml:space="preserve">Select the </w:t>
      </w:r>
      <w:r w:rsidR="004458F1" w:rsidRPr="004513AA">
        <w:rPr>
          <w:rStyle w:val="CodeChar"/>
        </w:rPr>
        <w:t>Clone from GitHub</w:t>
      </w:r>
      <w:r w:rsidR="004458F1" w:rsidRPr="004513AA">
        <w:t xml:space="preserve"> </w:t>
      </w:r>
      <w:r w:rsidRPr="004513AA">
        <w:t>prompt.</w:t>
      </w:r>
    </w:p>
    <w:p w14:paraId="67BF3851" w14:textId="10A376E2" w:rsidR="00EF5E59" w:rsidRPr="004513AA" w:rsidRDefault="00EF5E59" w:rsidP="00544D02">
      <w:pPr>
        <w:pStyle w:val="Listnumberedind2"/>
      </w:pPr>
      <w:r w:rsidRPr="004513AA">
        <w:t xml:space="preserve">Select the repository that you </w:t>
      </w:r>
      <w:r w:rsidR="004458F1" w:rsidRPr="004513AA">
        <w:t>previously</w:t>
      </w:r>
      <w:r w:rsidRPr="004513AA">
        <w:t xml:space="preserve"> created.</w:t>
      </w:r>
    </w:p>
    <w:tbl>
      <w:tblPr>
        <w:tblStyle w:val="Note"/>
        <w:tblW w:w="9000" w:type="dxa"/>
        <w:tblInd w:w="720" w:type="dxa"/>
        <w:tblLook w:val="04A0" w:firstRow="1" w:lastRow="0" w:firstColumn="1" w:lastColumn="0" w:noHBand="0" w:noVBand="1"/>
      </w:tblPr>
      <w:tblGrid>
        <w:gridCol w:w="9000"/>
      </w:tblGrid>
      <w:tr w:rsidR="00CC2370" w:rsidRPr="004513AA" w14:paraId="7B67DD09" w14:textId="77777777" w:rsidTr="00CC23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0" w:type="dxa"/>
          </w:tcPr>
          <w:p w14:paraId="747D064E" w14:textId="4EAD33B5" w:rsidR="00CC2370" w:rsidRPr="004513AA" w:rsidRDefault="00CC2370" w:rsidP="00CC2370">
            <w:r w:rsidRPr="004513AA">
              <w:lastRenderedPageBreak/>
              <w:t xml:space="preserve">Note: </w:t>
            </w:r>
            <w:r w:rsidRPr="004513AA">
              <w:rPr>
                <w:b w:val="0"/>
                <w:bCs w:val="0"/>
              </w:rPr>
              <w:t xml:space="preserve">The selected folder is where the repository should be cloned. Ensure it is the folder </w:t>
            </w:r>
            <w:r w:rsidR="004513AA" w:rsidRPr="004513AA">
              <w:rPr>
                <w:b w:val="0"/>
                <w:bCs w:val="0"/>
              </w:rPr>
              <w:t xml:space="preserve">that </w:t>
            </w:r>
            <w:r w:rsidRPr="004513AA">
              <w:rPr>
                <w:b w:val="0"/>
                <w:bCs w:val="0"/>
              </w:rPr>
              <w:t xml:space="preserve">you previously created via the File Explorer. Please see the </w:t>
            </w:r>
            <w:r w:rsidR="004513AA" w:rsidRPr="004513AA">
              <w:rPr>
                <w:b w:val="0"/>
                <w:bCs w:val="0"/>
              </w:rPr>
              <w:t xml:space="preserve">above </w:t>
            </w:r>
            <w:r w:rsidRPr="004513AA">
              <w:rPr>
                <w:b w:val="0"/>
                <w:bCs w:val="0"/>
              </w:rPr>
              <w:t xml:space="preserve">example </w:t>
            </w:r>
            <w:r w:rsidR="004513AA" w:rsidRPr="004513AA">
              <w:rPr>
                <w:b w:val="0"/>
                <w:bCs w:val="0"/>
              </w:rPr>
              <w:t>f</w:t>
            </w:r>
            <w:r w:rsidRPr="004513AA">
              <w:rPr>
                <w:b w:val="0"/>
                <w:bCs w:val="0"/>
              </w:rPr>
              <w:t>or the original folder creation.</w:t>
            </w:r>
          </w:p>
        </w:tc>
      </w:tr>
    </w:tbl>
    <w:p w14:paraId="2DE06DEB" w14:textId="17F1A4C3" w:rsidR="00EF5E59" w:rsidRDefault="00832874" w:rsidP="00544D02">
      <w:pPr>
        <w:pStyle w:val="Listnumberedind2"/>
      </w:pPr>
      <w:r w:rsidRPr="004513AA">
        <w:t>Once you</w:t>
      </w:r>
      <w:r w:rsidR="00EF5E59" w:rsidRPr="004513AA">
        <w:t xml:space="preserve"> get a prompt to open</w:t>
      </w:r>
      <w:r w:rsidR="009E302A" w:rsidRPr="004513AA">
        <w:t xml:space="preserve"> the repository</w:t>
      </w:r>
      <w:r w:rsidRPr="004513AA">
        <w:t xml:space="preserve">, select </w:t>
      </w:r>
      <w:r w:rsidRPr="004513AA">
        <w:rPr>
          <w:b/>
          <w:bCs/>
        </w:rPr>
        <w:t>Open</w:t>
      </w:r>
      <w:r w:rsidRPr="004513AA">
        <w:t>.</w:t>
      </w:r>
    </w:p>
    <w:p w14:paraId="3E70A1A5" w14:textId="7D96484F" w:rsidR="002126E0" w:rsidRDefault="002126E0" w:rsidP="002126E0">
      <w:pPr>
        <w:pStyle w:val="Listnumberedind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961020D" wp14:editId="7833EBBB">
            <wp:extent cx="3017520" cy="1008126"/>
            <wp:effectExtent l="0" t="0" r="0" b="190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4480" cy="103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18A4" w14:textId="2FF2293B" w:rsidR="00EF5E59" w:rsidRDefault="00E21AAC" w:rsidP="00131F70">
      <w:pPr>
        <w:pStyle w:val="Listbulletedind"/>
        <w:numPr>
          <w:ilvl w:val="0"/>
          <w:numId w:val="0"/>
        </w:numPr>
        <w:ind w:left="720"/>
      </w:pPr>
      <w:r>
        <w:t>If</w:t>
      </w:r>
      <w:r w:rsidR="00EF5E59">
        <w:t xml:space="preserve"> the operation complete</w:t>
      </w:r>
      <w:r w:rsidR="00510B0A">
        <w:t>s</w:t>
      </w:r>
      <w:r w:rsidR="00EF5E59">
        <w:t xml:space="preserve"> successfully, a new folder </w:t>
      </w:r>
      <w:r w:rsidR="00832874">
        <w:t xml:space="preserve">is </w:t>
      </w:r>
      <w:r w:rsidR="009E302A">
        <w:t xml:space="preserve">displayed in </w:t>
      </w:r>
      <w:r w:rsidR="009E7373">
        <w:t xml:space="preserve">the </w:t>
      </w:r>
      <w:r w:rsidR="009E302A">
        <w:t>File Explorer</w:t>
      </w:r>
      <w:r w:rsidR="006E763C">
        <w:t>. It</w:t>
      </w:r>
      <w:r w:rsidR="00832874">
        <w:t xml:space="preserve"> </w:t>
      </w:r>
      <w:r w:rsidR="005C7C20">
        <w:t xml:space="preserve">should </w:t>
      </w:r>
      <w:r w:rsidR="00825F60">
        <w:t>be of</w:t>
      </w:r>
      <w:r w:rsidR="00EF5E59">
        <w:t xml:space="preserve"> the same name as the repository you created in GitHub, and </w:t>
      </w:r>
      <w:r w:rsidR="00B17372">
        <w:t xml:space="preserve">must </w:t>
      </w:r>
      <w:r w:rsidR="00EF5E59">
        <w:t xml:space="preserve">contain a </w:t>
      </w:r>
      <w:r w:rsidR="00EF5E59" w:rsidRPr="006C6DE8">
        <w:rPr>
          <w:rStyle w:val="CodeChar"/>
        </w:rPr>
        <w:t>readme.md</w:t>
      </w:r>
      <w:r w:rsidR="00EF5E59">
        <w:t xml:space="preserve"> file.</w:t>
      </w:r>
    </w:p>
    <w:bookmarkEnd w:id="2"/>
    <w:p w14:paraId="5218718C" w14:textId="34CF0D9F" w:rsidR="004458F1" w:rsidRPr="004D1F24" w:rsidRDefault="00EF5E59" w:rsidP="00544D02">
      <w:pPr>
        <w:pStyle w:val="Listnumbered"/>
      </w:pPr>
      <w:r>
        <w:t>With th</w:t>
      </w:r>
      <w:r w:rsidR="000519AB">
        <w:t>e current</w:t>
      </w:r>
      <w:r w:rsidR="004458F1">
        <w:t xml:space="preserve"> </w:t>
      </w:r>
      <w:r w:rsidR="009E302A">
        <w:t>project</w:t>
      </w:r>
      <w:r>
        <w:t xml:space="preserve"> opened in V</w:t>
      </w:r>
      <w:r w:rsidR="001E62C8">
        <w:t xml:space="preserve">isual </w:t>
      </w:r>
      <w:r>
        <w:t>S</w:t>
      </w:r>
      <w:r w:rsidR="001E62C8">
        <w:t>tudio</w:t>
      </w:r>
      <w:r>
        <w:t xml:space="preserve"> Code, </w:t>
      </w:r>
      <w:r w:rsidR="004458F1">
        <w:t>right</w:t>
      </w:r>
      <w:r w:rsidR="009E302A">
        <w:t>-</w:t>
      </w:r>
      <w:r w:rsidR="004458F1">
        <w:t xml:space="preserve">click </w:t>
      </w:r>
      <w:r>
        <w:t xml:space="preserve">in the </w:t>
      </w:r>
      <w:r w:rsidR="009E302A" w:rsidRPr="004D1F24">
        <w:rPr>
          <w:b/>
          <w:bCs/>
        </w:rPr>
        <w:t>E</w:t>
      </w:r>
      <w:r w:rsidRPr="004D1F24">
        <w:rPr>
          <w:b/>
          <w:bCs/>
        </w:rPr>
        <w:t>xplorer</w:t>
      </w:r>
      <w:r>
        <w:t xml:space="preserve"> view, and then select </w:t>
      </w:r>
      <w:r w:rsidRPr="004D1F24">
        <w:rPr>
          <w:b/>
          <w:bCs/>
        </w:rPr>
        <w:t>Create new folder</w:t>
      </w:r>
      <w:r w:rsidRPr="004D1F24">
        <w:t>.</w:t>
      </w:r>
      <w:r w:rsidR="009E302A" w:rsidRPr="004D1F24">
        <w:t xml:space="preserve"> Name the folder </w:t>
      </w:r>
      <w:r w:rsidR="009E302A" w:rsidRPr="004D1F24">
        <w:rPr>
          <w:rStyle w:val="CodeChar"/>
        </w:rPr>
        <w:t>windows</w:t>
      </w:r>
      <w:r w:rsidR="009E302A" w:rsidRPr="004D1F24">
        <w:rPr>
          <w:b/>
          <w:bCs/>
        </w:rPr>
        <w:t>.</w:t>
      </w:r>
    </w:p>
    <w:p w14:paraId="05FD0F9E" w14:textId="180D7330" w:rsidR="00EF5E59" w:rsidRDefault="00825F60" w:rsidP="00544D02">
      <w:pPr>
        <w:pStyle w:val="Listnumbered"/>
      </w:pPr>
      <w:r>
        <w:t xml:space="preserve">Repeat the same steps to create </w:t>
      </w:r>
      <w:r w:rsidR="00BF61DE">
        <w:t>the</w:t>
      </w:r>
      <w:r>
        <w:t xml:space="preserve"> folder </w:t>
      </w:r>
      <w:r w:rsidR="00EF5E59">
        <w:t xml:space="preserve">named </w:t>
      </w:r>
      <w:r w:rsidR="00EF5E59" w:rsidRPr="00825F60">
        <w:rPr>
          <w:rStyle w:val="CodeChar"/>
        </w:rPr>
        <w:t>runbooks</w:t>
      </w:r>
      <w:r w:rsidR="00EF5E59">
        <w:t>.</w:t>
      </w:r>
    </w:p>
    <w:tbl>
      <w:tblPr>
        <w:tblStyle w:val="Note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EF5E59" w:rsidRPr="00BA6E18" w14:paraId="16018EB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0" w:type="dxa"/>
          </w:tcPr>
          <w:p w14:paraId="584CD12D" w14:textId="4E0960BD" w:rsidR="00EF5E59" w:rsidRPr="00A91488" w:rsidRDefault="00EF5E59">
            <w:pPr>
              <w:rPr>
                <w:b w:val="0"/>
                <w:bCs w:val="0"/>
              </w:rPr>
            </w:pPr>
            <w:r w:rsidRPr="00BA6E18">
              <w:t xml:space="preserve">Note: </w:t>
            </w:r>
            <w:r w:rsidRPr="00A91488">
              <w:rPr>
                <w:b w:val="0"/>
                <w:bCs w:val="0"/>
              </w:rPr>
              <w:t xml:space="preserve">In the </w:t>
            </w:r>
            <w:r w:rsidR="00825F60" w:rsidRPr="00825F60">
              <w:t>S</w:t>
            </w:r>
            <w:r w:rsidRPr="00825F60">
              <w:t>ync</w:t>
            </w:r>
            <w:r w:rsidRPr="00A91488">
              <w:rPr>
                <w:b w:val="0"/>
                <w:bCs w:val="0"/>
              </w:rPr>
              <w:t xml:space="preserve"> view, the new folder</w:t>
            </w:r>
            <w:r w:rsidR="00825F60">
              <w:rPr>
                <w:b w:val="0"/>
                <w:bCs w:val="0"/>
              </w:rPr>
              <w:t>s</w:t>
            </w:r>
            <w:r w:rsidRPr="00A91488">
              <w:rPr>
                <w:b w:val="0"/>
                <w:bCs w:val="0"/>
              </w:rPr>
              <w:t xml:space="preserve"> should be </w:t>
            </w:r>
            <w:r>
              <w:rPr>
                <w:b w:val="0"/>
                <w:bCs w:val="0"/>
              </w:rPr>
              <w:t>displayed</w:t>
            </w:r>
            <w:r w:rsidRPr="00A91488">
              <w:rPr>
                <w:b w:val="0"/>
                <w:bCs w:val="0"/>
              </w:rPr>
              <w:t xml:space="preserve"> as uncommitted item</w:t>
            </w:r>
            <w:r w:rsidR="00825F60">
              <w:rPr>
                <w:b w:val="0"/>
                <w:bCs w:val="0"/>
              </w:rPr>
              <w:t>s</w:t>
            </w:r>
            <w:r w:rsidRPr="00A91488">
              <w:rPr>
                <w:b w:val="0"/>
                <w:bCs w:val="0"/>
              </w:rPr>
              <w:t xml:space="preserve"> in the queue.</w:t>
            </w:r>
          </w:p>
        </w:tc>
      </w:tr>
    </w:tbl>
    <w:p w14:paraId="0101C9AD" w14:textId="35E243A6" w:rsidR="009E302A" w:rsidRDefault="00EB334C" w:rsidP="00544D02">
      <w:pPr>
        <w:pStyle w:val="Listnumbered"/>
      </w:pPr>
      <w:r>
        <w:t>Commit the folders</w:t>
      </w:r>
      <w:r w:rsidR="00CF206C">
        <w:t>:</w:t>
      </w:r>
      <w:r w:rsidR="003001C1">
        <w:t xml:space="preserve"> I</w:t>
      </w:r>
      <w:r w:rsidR="00EF5E59">
        <w:t xml:space="preserve">n the message text box, enter </w:t>
      </w:r>
      <w:r w:rsidR="00825F60">
        <w:rPr>
          <w:rStyle w:val="CodeChar"/>
        </w:rPr>
        <w:t>I</w:t>
      </w:r>
      <w:r w:rsidR="00EF5E59" w:rsidRPr="00A91488">
        <w:rPr>
          <w:rStyle w:val="CodeChar"/>
        </w:rPr>
        <w:t>nitial commit</w:t>
      </w:r>
      <w:r w:rsidR="00EF5E59">
        <w:t xml:space="preserve">, and then expand the drop-down menu (white arrow) and select </w:t>
      </w:r>
      <w:r w:rsidR="00EF5E59" w:rsidRPr="004F6A60">
        <w:rPr>
          <w:b/>
          <w:bCs/>
        </w:rPr>
        <w:t>Commit &amp; Sync</w:t>
      </w:r>
      <w:r w:rsidR="00EF5E59" w:rsidRPr="004F6A60">
        <w:t>.</w:t>
      </w:r>
    </w:p>
    <w:p w14:paraId="401917AD" w14:textId="71E97FCE" w:rsidR="00EF5E59" w:rsidRDefault="00EF5E59" w:rsidP="00544D02">
      <w:pPr>
        <w:pStyle w:val="Listnumbered"/>
      </w:pPr>
      <w:r>
        <w:t xml:space="preserve">Once the </w:t>
      </w:r>
      <w:r w:rsidRPr="00825F60">
        <w:rPr>
          <w:b/>
          <w:bCs/>
        </w:rPr>
        <w:t>Commit &amp; Sync</w:t>
      </w:r>
      <w:r w:rsidRPr="00825F60">
        <w:t xml:space="preserve"> operation</w:t>
      </w:r>
      <w:r>
        <w:t xml:space="preserve"> is completed, go back to the </w:t>
      </w:r>
      <w:r w:rsidR="002765CA">
        <w:t>browser,</w:t>
      </w:r>
      <w:r>
        <w:t xml:space="preserve"> and refresh the GitHub page.</w:t>
      </w:r>
    </w:p>
    <w:p w14:paraId="1DAE1F4B" w14:textId="1E1CAD3C" w:rsidR="00EF5E59" w:rsidRPr="008F00B2" w:rsidRDefault="00EF5E59" w:rsidP="00EF5E59">
      <w:r>
        <w:t xml:space="preserve">The new folders should now be displayed in </w:t>
      </w:r>
      <w:r w:rsidRPr="00C403B5">
        <w:t>GitHub</w:t>
      </w:r>
      <w:r w:rsidR="00E5014F">
        <w:t xml:space="preserve">, and you can verify </w:t>
      </w:r>
      <w:r w:rsidR="00E5014F" w:rsidRPr="00E5014F">
        <w:t>that t</w:t>
      </w:r>
      <w:r w:rsidRPr="00E5014F">
        <w:t xml:space="preserve">he </w:t>
      </w:r>
      <w:r w:rsidRPr="00E5014F">
        <w:rPr>
          <w:b/>
          <w:bCs/>
        </w:rPr>
        <w:t>Commit</w:t>
      </w:r>
      <w:r w:rsidR="00E636D1">
        <w:rPr>
          <w:b/>
          <w:bCs/>
        </w:rPr>
        <w:t xml:space="preserve"> </w:t>
      </w:r>
      <w:r w:rsidRPr="00E5014F">
        <w:rPr>
          <w:b/>
          <w:bCs/>
        </w:rPr>
        <w:t>&amp;</w:t>
      </w:r>
      <w:r w:rsidR="00E636D1">
        <w:rPr>
          <w:b/>
          <w:bCs/>
        </w:rPr>
        <w:t> </w:t>
      </w:r>
      <w:r w:rsidRPr="00E5014F">
        <w:rPr>
          <w:b/>
          <w:bCs/>
        </w:rPr>
        <w:t>Sync</w:t>
      </w:r>
      <w:r w:rsidRPr="00E5014F">
        <w:t xml:space="preserve"> operation is performing as expected.</w:t>
      </w:r>
    </w:p>
    <w:p w14:paraId="3BF332C0" w14:textId="77777777" w:rsidR="00EF5E59" w:rsidRDefault="00EF5E59" w:rsidP="00544D02">
      <w:pPr>
        <w:pStyle w:val="Heading1"/>
      </w:pPr>
      <w:bookmarkStart w:id="3" w:name="_Toc169734701"/>
      <w:r>
        <w:lastRenderedPageBreak/>
        <w:t>Set up Nerdio Manager</w:t>
      </w:r>
      <w:bookmarkEnd w:id="3"/>
    </w:p>
    <w:p w14:paraId="7BEEB38F" w14:textId="127CE9B4" w:rsidR="00EF5E59" w:rsidRDefault="00171C30" w:rsidP="00EF5E59">
      <w:r>
        <w:t>Finally, you need to set up integration i</w:t>
      </w:r>
      <w:r w:rsidR="00EF5E59">
        <w:t xml:space="preserve">n Nerdio </w:t>
      </w:r>
      <w:r w:rsidR="00E96D08">
        <w:t>M</w:t>
      </w:r>
      <w:r w:rsidR="00EF5E59">
        <w:t>anager</w:t>
      </w:r>
      <w:r>
        <w:t>. For this,</w:t>
      </w:r>
      <w:r w:rsidR="00EF5E59">
        <w:t xml:space="preserve"> complete the following steps:</w:t>
      </w:r>
    </w:p>
    <w:p w14:paraId="0F6B5D8D" w14:textId="6BB91402" w:rsidR="00EF5E59" w:rsidRDefault="00000000" w:rsidP="00131F70">
      <w:pPr>
        <w:pStyle w:val="Listbulleted"/>
      </w:pPr>
      <w:hyperlink w:anchor="_Secure_the_Repo" w:history="1">
        <w:r w:rsidR="0077266F">
          <w:rPr>
            <w:rStyle w:val="Hyperlink"/>
          </w:rPr>
          <w:t>Secure the repository token</w:t>
        </w:r>
      </w:hyperlink>
    </w:p>
    <w:p w14:paraId="24F0B394" w14:textId="50245FDA" w:rsidR="00EF5E59" w:rsidRDefault="00000000" w:rsidP="00131F70">
      <w:pPr>
        <w:pStyle w:val="Listbulleted"/>
      </w:pPr>
      <w:hyperlink w:anchor="_Enable_Azure_Runbooks" w:history="1">
        <w:r w:rsidR="00F94161">
          <w:rPr>
            <w:rStyle w:val="Hyperlink"/>
          </w:rPr>
          <w:t>Enable Azure Runbooks scripted actions</w:t>
        </w:r>
      </w:hyperlink>
    </w:p>
    <w:p w14:paraId="412607F0" w14:textId="170837E4" w:rsidR="00EF5E59" w:rsidRDefault="00EF5E59" w:rsidP="00544D02">
      <w:pPr>
        <w:pStyle w:val="Heading2"/>
      </w:pPr>
      <w:bookmarkStart w:id="4" w:name="_Secure_the_Repo"/>
      <w:bookmarkStart w:id="5" w:name="_Toc169734702"/>
      <w:bookmarkEnd w:id="4"/>
      <w:r>
        <w:t>Secure the Repo</w:t>
      </w:r>
      <w:r w:rsidR="0077266F">
        <w:t>sitory</w:t>
      </w:r>
      <w:r>
        <w:t xml:space="preserve"> Token</w:t>
      </w:r>
      <w:bookmarkEnd w:id="5"/>
    </w:p>
    <w:p w14:paraId="1E30C737" w14:textId="7B35A570" w:rsidR="0077266F" w:rsidRPr="0077266F" w:rsidRDefault="0077266F" w:rsidP="0077266F">
      <w:r w:rsidRPr="0077266F">
        <w:t>Personal access tokens</w:t>
      </w:r>
      <w:r>
        <w:t xml:space="preserve"> </w:t>
      </w:r>
      <w:r w:rsidRPr="0077266F">
        <w:t xml:space="preserve">are an alternative to using passwords for authentication to GitHub when using the GitHub API or the command line. </w:t>
      </w:r>
      <w:r>
        <w:t>They</w:t>
      </w:r>
      <w:r w:rsidRPr="0077266F">
        <w:t xml:space="preserve"> are</w:t>
      </w:r>
      <w:r>
        <w:t xml:space="preserve"> </w:t>
      </w:r>
      <w:r w:rsidRPr="0077266F">
        <w:t xml:space="preserve">intended to access GitHub resources on </w:t>
      </w:r>
      <w:r w:rsidR="00B35C62">
        <w:t xml:space="preserve">your </w:t>
      </w:r>
      <w:r w:rsidRPr="0077266F">
        <w:t>behalf.</w:t>
      </w:r>
    </w:p>
    <w:p w14:paraId="6B0B4D7D" w14:textId="77777777" w:rsidR="00EF5E59" w:rsidRDefault="00EF5E59" w:rsidP="000C1CCF">
      <w:pPr>
        <w:pStyle w:val="Procedureheading"/>
      </w:pPr>
      <w:bookmarkStart w:id="6" w:name="SecureToken"/>
      <w:bookmarkEnd w:id="6"/>
      <w:r>
        <w:t>To secure a token:</w:t>
      </w:r>
    </w:p>
    <w:p w14:paraId="2BA8A34E" w14:textId="77777777" w:rsidR="00EF5E59" w:rsidRDefault="00EF5E59" w:rsidP="00544D02">
      <w:pPr>
        <w:pStyle w:val="Listnumbered"/>
        <w:numPr>
          <w:ilvl w:val="0"/>
          <w:numId w:val="7"/>
        </w:numPr>
      </w:pPr>
      <w:r>
        <w:t xml:space="preserve">In GitHub, select </w:t>
      </w:r>
      <w:r w:rsidRPr="00123D22">
        <w:t>your</w:t>
      </w:r>
      <w:r w:rsidRPr="00E96D08">
        <w:rPr>
          <w:b/>
          <w:bCs/>
        </w:rPr>
        <w:t xml:space="preserve"> profile icon</w:t>
      </w:r>
      <w:r>
        <w:t xml:space="preserve"> &gt; </w:t>
      </w:r>
      <w:r w:rsidRPr="00E96D08">
        <w:rPr>
          <w:b/>
          <w:bCs/>
        </w:rPr>
        <w:t>Settings</w:t>
      </w:r>
      <w:r>
        <w:t>.</w:t>
      </w:r>
    </w:p>
    <w:p w14:paraId="7F8DBA94" w14:textId="33B33D8D" w:rsidR="00EF5E59" w:rsidRDefault="00C85BD7" w:rsidP="00544D02">
      <w:pPr>
        <w:pStyle w:val="Listnumbered"/>
        <w:numPr>
          <w:ilvl w:val="0"/>
          <w:numId w:val="6"/>
        </w:numPr>
      </w:pPr>
      <w:r>
        <w:t>In the left sidebar</w:t>
      </w:r>
      <w:r w:rsidR="00EF5E59">
        <w:t xml:space="preserve">, select </w:t>
      </w:r>
      <w:r w:rsidR="00EF5E59" w:rsidRPr="00EF7587">
        <w:rPr>
          <w:b/>
          <w:bCs/>
        </w:rPr>
        <w:t>Developer Settings</w:t>
      </w:r>
      <w:r w:rsidR="00EF5E59">
        <w:t>.</w:t>
      </w:r>
    </w:p>
    <w:p w14:paraId="7B3BB866" w14:textId="77777777" w:rsidR="00EF5E59" w:rsidRDefault="00EF5E59" w:rsidP="00EF5E59">
      <w:pPr>
        <w:pStyle w:val="Listnumbered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2E915F8" wp14:editId="52FCBDE2">
            <wp:extent cx="2283807" cy="2258290"/>
            <wp:effectExtent l="0" t="0" r="254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846" cy="226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0BFA" w14:textId="1DEDFDF9" w:rsidR="00EF5E59" w:rsidRDefault="00EF5E59" w:rsidP="00544D02">
      <w:pPr>
        <w:pStyle w:val="Listnumbered"/>
        <w:numPr>
          <w:ilvl w:val="0"/>
          <w:numId w:val="6"/>
        </w:numPr>
      </w:pPr>
      <w:r>
        <w:t xml:space="preserve">Select </w:t>
      </w:r>
      <w:r w:rsidRPr="00EF7587">
        <w:rPr>
          <w:b/>
          <w:bCs/>
        </w:rPr>
        <w:t>Personal access tokens</w:t>
      </w:r>
      <w:r>
        <w:t xml:space="preserve"> &gt; </w:t>
      </w:r>
      <w:r w:rsidRPr="00EF7587">
        <w:rPr>
          <w:b/>
          <w:bCs/>
        </w:rPr>
        <w:t>Fine-grained tokens</w:t>
      </w:r>
      <w:r w:rsidR="003F62DF">
        <w:rPr>
          <w:b/>
          <w:bCs/>
        </w:rPr>
        <w:t xml:space="preserve"> </w:t>
      </w:r>
      <w:r w:rsidR="003F62DF">
        <w:t xml:space="preserve">&gt; </w:t>
      </w:r>
      <w:r w:rsidR="003F62DF">
        <w:rPr>
          <w:b/>
          <w:bCs/>
        </w:rPr>
        <w:t>Generate new token</w:t>
      </w:r>
      <w:r>
        <w:t>.</w:t>
      </w:r>
    </w:p>
    <w:p w14:paraId="44BE5774" w14:textId="5E54EEDB" w:rsidR="00EF5E59" w:rsidRDefault="00CC7034" w:rsidP="00EF5E59">
      <w:pPr>
        <w:pStyle w:val="Listnumbered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B5C2BA9" wp14:editId="38F700D1">
            <wp:extent cx="5943600" cy="1522730"/>
            <wp:effectExtent l="0" t="0" r="0" b="127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A332" w14:textId="77777777" w:rsidR="00234FDE" w:rsidRDefault="003F62DF" w:rsidP="00544D02">
      <w:pPr>
        <w:pStyle w:val="Listnumbered"/>
      </w:pPr>
      <w:r>
        <w:lastRenderedPageBreak/>
        <w:t>In the new dialog box, p</w:t>
      </w:r>
      <w:r w:rsidR="00EF5E59">
        <w:t xml:space="preserve">rovide the </w:t>
      </w:r>
      <w:r w:rsidR="00A551CB">
        <w:t>required</w:t>
      </w:r>
      <w:r w:rsidR="00EF5E59">
        <w:t xml:space="preserve"> details</w:t>
      </w:r>
      <w:r w:rsidR="00A551CB">
        <w:t>.</w:t>
      </w:r>
    </w:p>
    <w:p w14:paraId="76E7B05A" w14:textId="09F92622" w:rsidR="001365D4" w:rsidRDefault="00BF7010" w:rsidP="00131F70">
      <w:pPr>
        <w:pStyle w:val="Listbulletedind"/>
      </w:pPr>
      <w:r w:rsidRPr="00844CC1">
        <w:rPr>
          <w:b/>
          <w:bCs/>
        </w:rPr>
        <w:t>Repository access</w:t>
      </w:r>
      <w:r>
        <w:t xml:space="preserve">: Select </w:t>
      </w:r>
      <w:r w:rsidRPr="00844CC1">
        <w:rPr>
          <w:b/>
          <w:bCs/>
        </w:rPr>
        <w:t>Only select repositories</w:t>
      </w:r>
      <w:r w:rsidR="001365D4">
        <w:t>.</w:t>
      </w:r>
    </w:p>
    <w:p w14:paraId="1E68F1E0" w14:textId="6D78EEFE" w:rsidR="00B35C62" w:rsidRDefault="001365D4" w:rsidP="00131F70">
      <w:pPr>
        <w:pStyle w:val="Listbulletedind2"/>
      </w:pPr>
      <w:r w:rsidRPr="001365D4">
        <w:rPr>
          <w:b/>
          <w:bCs/>
        </w:rPr>
        <w:t>Select repositories</w:t>
      </w:r>
      <w:r>
        <w:t xml:space="preserve">: </w:t>
      </w:r>
      <w:r w:rsidR="00EF5E59" w:rsidRPr="005332DF">
        <w:t xml:space="preserve">Select </w:t>
      </w:r>
      <w:r w:rsidR="00CC7034" w:rsidRPr="005332DF">
        <w:t>the</w:t>
      </w:r>
      <w:r w:rsidR="00EF5E59" w:rsidRPr="005332DF">
        <w:t xml:space="preserve"> repository</w:t>
      </w:r>
      <w:r w:rsidR="00120AEB" w:rsidRPr="005332DF">
        <w:t xml:space="preserve"> that </w:t>
      </w:r>
      <w:r w:rsidR="007D2126">
        <w:t xml:space="preserve">you want </w:t>
      </w:r>
      <w:r w:rsidR="00120AEB" w:rsidRPr="005332DF">
        <w:t>the</w:t>
      </w:r>
      <w:r>
        <w:t> </w:t>
      </w:r>
      <w:r w:rsidR="00120AEB" w:rsidRPr="005332DF">
        <w:t>token</w:t>
      </w:r>
      <w:r w:rsidR="007D2126">
        <w:t xml:space="preserve"> to access</w:t>
      </w:r>
      <w:r w:rsidR="00EF5E59" w:rsidRPr="005332DF">
        <w:t>.</w:t>
      </w:r>
    </w:p>
    <w:p w14:paraId="3FFEB76D" w14:textId="33F729FB" w:rsidR="00654A32" w:rsidRPr="005332DF" w:rsidRDefault="000F3B6D" w:rsidP="00131F70">
      <w:pPr>
        <w:pStyle w:val="Listbulletedind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2C125EF2" wp14:editId="5B2892D8">
            <wp:extent cx="5151120" cy="349131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0764" cy="350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ABE2" w14:textId="598AE746" w:rsidR="00647108" w:rsidRDefault="009425FA" w:rsidP="00131F70">
      <w:pPr>
        <w:pStyle w:val="Listbulletedind"/>
      </w:pPr>
      <w:r w:rsidRPr="00D94063">
        <w:rPr>
          <w:b/>
          <w:bCs/>
        </w:rPr>
        <w:t>Permissions</w:t>
      </w:r>
      <w:r>
        <w:t>:</w:t>
      </w:r>
      <w:r w:rsidR="00A75DD5">
        <w:t xml:space="preserve"> </w:t>
      </w:r>
      <w:r w:rsidR="00854E3C">
        <w:t xml:space="preserve">Expand the </w:t>
      </w:r>
      <w:r w:rsidR="00854E3C" w:rsidRPr="00387A6B">
        <w:rPr>
          <w:b/>
          <w:bCs/>
        </w:rPr>
        <w:t>Repository permissions</w:t>
      </w:r>
      <w:r w:rsidR="00854E3C">
        <w:t xml:space="preserve"> menu, and then define the</w:t>
      </w:r>
      <w:r w:rsidR="00C20CE2">
        <w:t> </w:t>
      </w:r>
      <w:r w:rsidR="00854E3C">
        <w:t>following</w:t>
      </w:r>
      <w:r w:rsidR="00387A6B">
        <w:t>:</w:t>
      </w:r>
    </w:p>
    <w:p w14:paraId="476C66FD" w14:textId="17B23AA9" w:rsidR="00EF5E59" w:rsidRDefault="00D94063" w:rsidP="00131F70">
      <w:pPr>
        <w:pStyle w:val="Listbulletedind2"/>
      </w:pPr>
      <w:r w:rsidRPr="00D94063">
        <w:rPr>
          <w:b/>
          <w:bCs/>
        </w:rPr>
        <w:t>Contents</w:t>
      </w:r>
      <w:r>
        <w:t xml:space="preserve">: </w:t>
      </w:r>
      <w:r w:rsidR="002E71B9">
        <w:t xml:space="preserve">Expand the </w:t>
      </w:r>
      <w:r w:rsidR="002E71B9" w:rsidRPr="00D94063">
        <w:rPr>
          <w:b/>
          <w:bCs/>
        </w:rPr>
        <w:t>Access</w:t>
      </w:r>
      <w:r w:rsidR="002E71B9">
        <w:t xml:space="preserve"> menu and s</w:t>
      </w:r>
      <w:r w:rsidR="002E71B9" w:rsidRPr="005332DF">
        <w:t xml:space="preserve">elect </w:t>
      </w:r>
      <w:r w:rsidR="002E71B9" w:rsidRPr="00D94063">
        <w:rPr>
          <w:b/>
          <w:bCs/>
        </w:rPr>
        <w:t>Read-only</w:t>
      </w:r>
      <w:r w:rsidR="00EF5E59" w:rsidRPr="005332DF">
        <w:t>.</w:t>
      </w:r>
    </w:p>
    <w:p w14:paraId="2D13F19B" w14:textId="16B574D5" w:rsidR="003C746F" w:rsidRDefault="006952C1" w:rsidP="00131F70">
      <w:pPr>
        <w:pStyle w:val="Listbulletedind2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4129D1E9" wp14:editId="172590BA">
            <wp:extent cx="5242560" cy="1662384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268" cy="167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BF55" w14:textId="77777777" w:rsidR="003C746F" w:rsidRDefault="003C746F">
      <w:pPr>
        <w:spacing w:before="0" w:after="160"/>
        <w:jc w:val="left"/>
        <w:rPr>
          <w:szCs w:val="20"/>
        </w:rPr>
      </w:pPr>
      <w:r>
        <w:br w:type="page"/>
      </w:r>
    </w:p>
    <w:p w14:paraId="2E04B3F5" w14:textId="62AE30B2" w:rsidR="007968A9" w:rsidRDefault="00EF5E59" w:rsidP="00131F70">
      <w:pPr>
        <w:pStyle w:val="Listbulletedind2"/>
      </w:pPr>
      <w:r w:rsidRPr="00D94063">
        <w:rPr>
          <w:b/>
          <w:bCs/>
        </w:rPr>
        <w:lastRenderedPageBreak/>
        <w:t>Metadata</w:t>
      </w:r>
      <w:r w:rsidR="00CC7034" w:rsidRPr="005332DF">
        <w:t>:</w:t>
      </w:r>
      <w:r w:rsidRPr="005332DF">
        <w:t xml:space="preserve"> </w:t>
      </w:r>
      <w:r w:rsidR="00560369">
        <w:t xml:space="preserve">Expand the </w:t>
      </w:r>
      <w:r w:rsidR="006C4427" w:rsidRPr="00D94063">
        <w:rPr>
          <w:b/>
          <w:bCs/>
        </w:rPr>
        <w:t>Access</w:t>
      </w:r>
      <w:r w:rsidR="006C4427">
        <w:t xml:space="preserve"> menu and </w:t>
      </w:r>
      <w:r w:rsidR="00940AA0">
        <w:t>s</w:t>
      </w:r>
      <w:r w:rsidRPr="005332DF">
        <w:t xml:space="preserve">elect </w:t>
      </w:r>
      <w:r w:rsidR="00CC7034" w:rsidRPr="00D94063">
        <w:rPr>
          <w:b/>
          <w:bCs/>
        </w:rPr>
        <w:t>R</w:t>
      </w:r>
      <w:r w:rsidRPr="00D94063">
        <w:rPr>
          <w:b/>
          <w:bCs/>
        </w:rPr>
        <w:t>ead</w:t>
      </w:r>
      <w:r w:rsidR="00190690" w:rsidRPr="00D94063">
        <w:rPr>
          <w:b/>
          <w:bCs/>
        </w:rPr>
        <w:t>-</w:t>
      </w:r>
      <w:r w:rsidRPr="00D94063">
        <w:rPr>
          <w:b/>
          <w:bCs/>
        </w:rPr>
        <w:t>only</w:t>
      </w:r>
      <w:r w:rsidRPr="005332DF">
        <w:t xml:space="preserve"> (this option is</w:t>
      </w:r>
      <w:r w:rsidR="001742EF">
        <w:t> </w:t>
      </w:r>
      <w:r w:rsidRPr="005332DF">
        <w:t>required).</w:t>
      </w:r>
    </w:p>
    <w:p w14:paraId="49D48A70" w14:textId="7D55D036" w:rsidR="006C4427" w:rsidRDefault="00815B51" w:rsidP="00131F70">
      <w:pPr>
        <w:pStyle w:val="Listbulletedind2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6021AA5E" wp14:editId="0DCA1C2C">
            <wp:extent cx="5250180" cy="1604783"/>
            <wp:effectExtent l="0" t="0" r="762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5413" cy="161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F332" w14:textId="1F4BB423" w:rsidR="00DB618E" w:rsidRDefault="00DB618E" w:rsidP="00544D02">
      <w:pPr>
        <w:pStyle w:val="Listnumbered"/>
      </w:pPr>
      <w:r>
        <w:t xml:space="preserve">Select </w:t>
      </w:r>
      <w:r w:rsidRPr="00DB618E">
        <w:rPr>
          <w:b/>
          <w:bCs/>
        </w:rPr>
        <w:t>Generate token</w:t>
      </w:r>
      <w:r>
        <w:t>.</w:t>
      </w:r>
    </w:p>
    <w:p w14:paraId="3B74FEBB" w14:textId="49738407" w:rsidR="00EF5E59" w:rsidRPr="00DA61A1" w:rsidRDefault="00EF5E59" w:rsidP="00544D02">
      <w:pPr>
        <w:pStyle w:val="Listnumbered"/>
      </w:pPr>
      <w:r>
        <w:t>Save th</w:t>
      </w:r>
      <w:r w:rsidR="00120AEB">
        <w:t>e</w:t>
      </w:r>
      <w:r>
        <w:t xml:space="preserve"> token</w:t>
      </w:r>
      <w:r w:rsidR="007E57B5">
        <w:t xml:space="preserve"> to Notepad</w:t>
      </w:r>
      <w:r w:rsidR="00120AEB">
        <w:t>,</w:t>
      </w:r>
      <w:r>
        <w:t xml:space="preserve"> and </w:t>
      </w:r>
      <w:r w:rsidR="00120AEB">
        <w:t xml:space="preserve">then next to the token secret, </w:t>
      </w:r>
      <w:r>
        <w:t xml:space="preserve">select </w:t>
      </w:r>
      <w:r w:rsidR="00120AEB" w:rsidRPr="00120AEB">
        <w:rPr>
          <w:b/>
          <w:bCs/>
        </w:rPr>
        <w:t>Copy</w:t>
      </w:r>
      <w:r>
        <w:t>.</w:t>
      </w:r>
    </w:p>
    <w:tbl>
      <w:tblPr>
        <w:tblStyle w:val="Important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EF5E59" w:rsidRPr="00DA61A1" w14:paraId="1C001D46" w14:textId="77777777" w:rsidTr="00120AEB">
        <w:tc>
          <w:tcPr>
            <w:tcW w:w="8990" w:type="dxa"/>
          </w:tcPr>
          <w:p w14:paraId="125D2FD1" w14:textId="374BFED7" w:rsidR="00EF5E59" w:rsidRPr="00DA61A1" w:rsidRDefault="00EF5E59">
            <w:r>
              <w:rPr>
                <w:b/>
                <w:bCs/>
              </w:rPr>
              <w:t xml:space="preserve">Warning: </w:t>
            </w:r>
            <w:r>
              <w:t xml:space="preserve">Do not close the </w:t>
            </w:r>
            <w:r w:rsidR="00120AEB">
              <w:t xml:space="preserve">token </w:t>
            </w:r>
            <w:r>
              <w:t>window until the token is saved in Nerdio</w:t>
            </w:r>
            <w:r w:rsidR="0065040C">
              <w:t> </w:t>
            </w:r>
            <w:r>
              <w:t>Manager.</w:t>
            </w:r>
          </w:p>
        </w:tc>
      </w:tr>
    </w:tbl>
    <w:p w14:paraId="51832561" w14:textId="190AAB91" w:rsidR="009D267F" w:rsidRDefault="00EF5E59" w:rsidP="00544D02">
      <w:pPr>
        <w:pStyle w:val="Listnumbered"/>
      </w:pPr>
      <w:r>
        <w:t xml:space="preserve">In Nerdio Manager, </w:t>
      </w:r>
      <w:r w:rsidR="00EA6DAC">
        <w:t xml:space="preserve">at the MSP level, </w:t>
      </w:r>
      <w:r>
        <w:t xml:space="preserve">go to </w:t>
      </w:r>
      <w:r w:rsidRPr="00690275">
        <w:rPr>
          <w:b/>
          <w:bCs/>
        </w:rPr>
        <w:t xml:space="preserve">Settings &gt; </w:t>
      </w:r>
      <w:r w:rsidR="008A7CE4">
        <w:rPr>
          <w:b/>
          <w:bCs/>
        </w:rPr>
        <w:t>I</w:t>
      </w:r>
      <w:r w:rsidRPr="00690275">
        <w:rPr>
          <w:b/>
          <w:bCs/>
        </w:rPr>
        <w:t>ntegrations</w:t>
      </w:r>
      <w:r>
        <w:t>.</w:t>
      </w:r>
    </w:p>
    <w:p w14:paraId="1BA5A3A4" w14:textId="68F27AF7" w:rsidR="00EF5E59" w:rsidRDefault="00EF5E59" w:rsidP="00544D02">
      <w:pPr>
        <w:pStyle w:val="Listnumbered"/>
      </w:pPr>
      <w:r>
        <w:t xml:space="preserve">In the </w:t>
      </w:r>
      <w:r w:rsidRPr="009D267F">
        <w:rPr>
          <w:b/>
          <w:bCs/>
        </w:rPr>
        <w:t>GitHub repositories</w:t>
      </w:r>
      <w:r>
        <w:t xml:space="preserve"> section, select </w:t>
      </w:r>
      <w:r w:rsidRPr="009D267F">
        <w:rPr>
          <w:b/>
          <w:bCs/>
        </w:rPr>
        <w:t>Add token</w:t>
      </w:r>
      <w:r>
        <w:t>.</w:t>
      </w:r>
    </w:p>
    <w:p w14:paraId="396456D5" w14:textId="658438CF" w:rsidR="00726E95" w:rsidRDefault="009D267F" w:rsidP="009D267F">
      <w:pPr>
        <w:pStyle w:val="Listnumbered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C8DDBB3" wp14:editId="488AA1A2">
            <wp:extent cx="5261730" cy="179832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869" cy="180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462D" w14:textId="77777777" w:rsidR="00726E95" w:rsidRDefault="00726E95">
      <w:pPr>
        <w:spacing w:before="0" w:after="160"/>
        <w:jc w:val="left"/>
        <w:rPr>
          <w:rFonts w:cs="Poppins"/>
        </w:rPr>
      </w:pPr>
      <w:r>
        <w:br w:type="page"/>
      </w:r>
    </w:p>
    <w:p w14:paraId="1D705AC6" w14:textId="7AEB86A3" w:rsidR="00EF5E59" w:rsidRDefault="00EF5E59" w:rsidP="00544D02">
      <w:pPr>
        <w:pStyle w:val="Listnumbered"/>
      </w:pPr>
      <w:r w:rsidRPr="008A7CE4">
        <w:lastRenderedPageBreak/>
        <w:t xml:space="preserve">In the new dialog box, provide the token name and paste the GitHub token that you previously </w:t>
      </w:r>
      <w:r w:rsidR="008A7CE4" w:rsidRPr="008A7CE4">
        <w:t>saved</w:t>
      </w:r>
      <w:r w:rsidR="00065BD6">
        <w:t xml:space="preserve"> to Notepad</w:t>
      </w:r>
      <w:r>
        <w:t xml:space="preserve">. Select </w:t>
      </w:r>
      <w:r w:rsidRPr="00126CAD">
        <w:rPr>
          <w:b/>
          <w:bCs/>
        </w:rPr>
        <w:t>OK</w:t>
      </w:r>
      <w:r>
        <w:t>.</w:t>
      </w:r>
    </w:p>
    <w:p w14:paraId="7A572D47" w14:textId="77777777" w:rsidR="00EF5E59" w:rsidRDefault="00EF5E59" w:rsidP="00EF5E59">
      <w:pPr>
        <w:pStyle w:val="Listnumbered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0D7321D" wp14:editId="428A68F1">
            <wp:extent cx="3661478" cy="2583180"/>
            <wp:effectExtent l="0" t="0" r="0" b="7620"/>
            <wp:docPr id="15" name="Picture 15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login p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4697" cy="259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E457" w14:textId="77777777" w:rsidR="00EF5E59" w:rsidRDefault="00EF5E59" w:rsidP="00544D02">
      <w:pPr>
        <w:pStyle w:val="Listnumbered"/>
      </w:pPr>
      <w:r>
        <w:t xml:space="preserve">Above </w:t>
      </w:r>
      <w:r w:rsidRPr="00126CAD">
        <w:rPr>
          <w:b/>
          <w:bCs/>
        </w:rPr>
        <w:t>Tokens</w:t>
      </w:r>
      <w:r>
        <w:t xml:space="preserve">, select </w:t>
      </w:r>
      <w:r w:rsidRPr="00126CAD">
        <w:rPr>
          <w:b/>
          <w:bCs/>
        </w:rPr>
        <w:t>Link repository</w:t>
      </w:r>
      <w:r>
        <w:t>.</w:t>
      </w:r>
    </w:p>
    <w:p w14:paraId="6EF4DF01" w14:textId="77777777" w:rsidR="00EF5E59" w:rsidRDefault="00EF5E59" w:rsidP="00544D02">
      <w:pPr>
        <w:pStyle w:val="Listnumbered"/>
      </w:pPr>
      <w:r>
        <w:t>In the new dialog box, provide the following details:</w:t>
      </w:r>
    </w:p>
    <w:p w14:paraId="431C1DE0" w14:textId="77777777" w:rsidR="00EF5E59" w:rsidRDefault="00EF5E59" w:rsidP="00131F70">
      <w:pPr>
        <w:pStyle w:val="Listbulletedind"/>
      </w:pPr>
      <w:r w:rsidRPr="006B3CF0">
        <w:rPr>
          <w:b/>
          <w:bCs/>
        </w:rPr>
        <w:t xml:space="preserve">GitHub </w:t>
      </w:r>
      <w:r>
        <w:rPr>
          <w:b/>
          <w:bCs/>
        </w:rPr>
        <w:t>A</w:t>
      </w:r>
      <w:r w:rsidRPr="006B3CF0">
        <w:rPr>
          <w:b/>
          <w:bCs/>
        </w:rPr>
        <w:t>ccount</w:t>
      </w:r>
      <w:r>
        <w:t>:</w:t>
      </w:r>
      <w:r w:rsidRPr="00126CAD">
        <w:t xml:space="preserve"> </w:t>
      </w:r>
      <w:r>
        <w:t>Enter</w:t>
      </w:r>
      <w:r w:rsidRPr="00126CAD">
        <w:t xml:space="preserve"> your username for</w:t>
      </w:r>
      <w:r>
        <w:t xml:space="preserve"> the </w:t>
      </w:r>
      <w:r w:rsidRPr="00126CAD">
        <w:t xml:space="preserve">GitHub </w:t>
      </w:r>
      <w:r>
        <w:t>account.</w:t>
      </w:r>
    </w:p>
    <w:tbl>
      <w:tblPr>
        <w:tblStyle w:val="Important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F5E59" w:rsidRPr="00DA61A1" w14:paraId="76EA95A5" w14:textId="77777777">
        <w:tc>
          <w:tcPr>
            <w:tcW w:w="8630" w:type="dxa"/>
          </w:tcPr>
          <w:p w14:paraId="28B30599" w14:textId="77777777" w:rsidR="00EF5E59" w:rsidRPr="00DA61A1" w:rsidRDefault="00EF5E59">
            <w:r w:rsidRPr="00DA61A1">
              <w:rPr>
                <w:b/>
                <w:bCs/>
              </w:rPr>
              <w:t>Important!</w:t>
            </w:r>
            <w:r w:rsidRPr="00DA61A1">
              <w:t xml:space="preserve"> </w:t>
            </w:r>
            <w:r>
              <w:t xml:space="preserve">The </w:t>
            </w:r>
            <w:r w:rsidRPr="00126CAD">
              <w:t xml:space="preserve">GitHub </w:t>
            </w:r>
            <w:r>
              <w:t xml:space="preserve">account username is not your </w:t>
            </w:r>
            <w:r w:rsidRPr="00126CAD">
              <w:t>email address</w:t>
            </w:r>
            <w:r>
              <w:t>.</w:t>
            </w:r>
          </w:p>
        </w:tc>
      </w:tr>
    </w:tbl>
    <w:p w14:paraId="207BDDB2" w14:textId="09B8573E" w:rsidR="00EF5E59" w:rsidRPr="00126CAD" w:rsidRDefault="00EF5E59" w:rsidP="00131F70">
      <w:pPr>
        <w:pStyle w:val="Listbulletedind"/>
      </w:pPr>
      <w:r w:rsidRPr="006B3CF0">
        <w:rPr>
          <w:b/>
          <w:bCs/>
        </w:rPr>
        <w:t xml:space="preserve">GitHub </w:t>
      </w:r>
      <w:r>
        <w:rPr>
          <w:b/>
          <w:bCs/>
        </w:rPr>
        <w:t>Repository</w:t>
      </w:r>
      <w:r>
        <w:t>:</w:t>
      </w:r>
      <w:r w:rsidRPr="00126CAD">
        <w:t xml:space="preserve"> </w:t>
      </w:r>
      <w:r w:rsidR="00801BEF">
        <w:t>Provide</w:t>
      </w:r>
      <w:r w:rsidRPr="00126CAD">
        <w:t xml:space="preserve"> the </w:t>
      </w:r>
      <w:r w:rsidR="007D18C2">
        <w:t>path to</w:t>
      </w:r>
      <w:r w:rsidRPr="00126CAD">
        <w:t xml:space="preserve"> your GitHub repo</w:t>
      </w:r>
      <w:r>
        <w:t>sitory.</w:t>
      </w:r>
    </w:p>
    <w:p w14:paraId="4AF4A7CA" w14:textId="77777777" w:rsidR="00EF5E59" w:rsidRPr="00126CAD" w:rsidRDefault="00EF5E59" w:rsidP="00131F70">
      <w:pPr>
        <w:pStyle w:val="Listbulletedind"/>
      </w:pPr>
      <w:r w:rsidRPr="00722631">
        <w:rPr>
          <w:b/>
          <w:bCs/>
        </w:rPr>
        <w:t>GitHub access token</w:t>
      </w:r>
      <w:r>
        <w:t>: From the drop-down list, s</w:t>
      </w:r>
      <w:r w:rsidRPr="00126CAD">
        <w:t xml:space="preserve">elect the token </w:t>
      </w:r>
      <w:r>
        <w:t xml:space="preserve">that </w:t>
      </w:r>
      <w:r w:rsidRPr="00126CAD">
        <w:t xml:space="preserve">you </w:t>
      </w:r>
      <w:r>
        <w:t>previously</w:t>
      </w:r>
      <w:r w:rsidRPr="00126CAD">
        <w:t xml:space="preserve"> added</w:t>
      </w:r>
      <w:r>
        <w:t>.</w:t>
      </w:r>
    </w:p>
    <w:p w14:paraId="26D5DE14" w14:textId="537CDF70" w:rsidR="00EF5E59" w:rsidRDefault="00EF5E59" w:rsidP="00131F70">
      <w:pPr>
        <w:pStyle w:val="Listbulletedind"/>
      </w:pPr>
      <w:r w:rsidRPr="00126CAD">
        <w:t>Add path</w:t>
      </w:r>
      <w:r>
        <w:t>s</w:t>
      </w:r>
      <w:r w:rsidRPr="00126CAD">
        <w:t xml:space="preserve"> for the following </w:t>
      </w:r>
      <w:r w:rsidR="00FB7F4A">
        <w:t xml:space="preserve">scripted actions </w:t>
      </w:r>
      <w:r w:rsidRPr="00126CAD">
        <w:t>to mirror two folders that were</w:t>
      </w:r>
      <w:r w:rsidR="00DD2EC9">
        <w:t xml:space="preserve"> previously </w:t>
      </w:r>
      <w:r w:rsidRPr="00126CAD">
        <w:t>created</w:t>
      </w:r>
      <w:r>
        <w:t>:</w:t>
      </w:r>
    </w:p>
    <w:tbl>
      <w:tblPr>
        <w:tblStyle w:val="TableGridLight"/>
        <w:tblW w:w="0" w:type="auto"/>
        <w:tblInd w:w="71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35"/>
        <w:gridCol w:w="6200"/>
      </w:tblGrid>
      <w:tr w:rsidR="00C41DEB" w14:paraId="14B81935" w14:textId="77777777" w:rsidTr="009F3AB7">
        <w:tc>
          <w:tcPr>
            <w:tcW w:w="2435" w:type="dxa"/>
          </w:tcPr>
          <w:p w14:paraId="778CC4E8" w14:textId="0D17B7BB" w:rsidR="00C41DEB" w:rsidRPr="00E32A6A" w:rsidRDefault="00C41DEB" w:rsidP="00131F70">
            <w:pPr>
              <w:pStyle w:val="Listbulletedind"/>
              <w:numPr>
                <w:ilvl w:val="0"/>
                <w:numId w:val="0"/>
              </w:numPr>
              <w:rPr>
                <w:b/>
                <w:bCs/>
              </w:rPr>
            </w:pPr>
            <w:r w:rsidRPr="00E32A6A">
              <w:rPr>
                <w:b/>
                <w:bCs/>
              </w:rPr>
              <w:t>Windows script</w:t>
            </w:r>
          </w:p>
        </w:tc>
        <w:tc>
          <w:tcPr>
            <w:tcW w:w="6200" w:type="dxa"/>
          </w:tcPr>
          <w:p w14:paraId="2017134F" w14:textId="77777777" w:rsidR="009F3AB7" w:rsidRPr="00046496" w:rsidRDefault="009F3AB7" w:rsidP="00131F70">
            <w:pPr>
              <w:pStyle w:val="Listbulleted"/>
              <w:rPr>
                <w:b/>
              </w:rPr>
            </w:pPr>
            <w:r w:rsidRPr="009F3AB7">
              <w:rPr>
                <w:b/>
                <w:bCs/>
              </w:rPr>
              <w:t>Path</w:t>
            </w:r>
            <w:r w:rsidRPr="009B7D67">
              <w:rPr>
                <w:b/>
              </w:rPr>
              <w:t xml:space="preserve">: </w:t>
            </w:r>
            <w:r w:rsidRPr="009F3AB7">
              <w:rPr>
                <w:rStyle w:val="CodeChar"/>
              </w:rPr>
              <w:t>/windows</w:t>
            </w:r>
          </w:p>
          <w:p w14:paraId="304C7B4B" w14:textId="77777777" w:rsidR="009F3AB7" w:rsidRPr="00046496" w:rsidRDefault="009F3AB7" w:rsidP="00131F70">
            <w:pPr>
              <w:pStyle w:val="Listbulleted"/>
            </w:pPr>
            <w:r w:rsidRPr="009F3AB7">
              <w:rPr>
                <w:b/>
                <w:bCs/>
              </w:rPr>
              <w:t>Branch</w:t>
            </w:r>
            <w:r w:rsidRPr="009B7D67">
              <w:t xml:space="preserve">: </w:t>
            </w:r>
            <w:r w:rsidRPr="00046496">
              <w:t xml:space="preserve">The </w:t>
            </w:r>
            <w:r w:rsidRPr="00777A8A">
              <w:rPr>
                <w:rStyle w:val="CodeChar"/>
              </w:rPr>
              <w:t>main</w:t>
            </w:r>
            <w:r w:rsidRPr="00046496">
              <w:t xml:space="preserve"> branch is predefined and can remain as default.</w:t>
            </w:r>
          </w:p>
          <w:p w14:paraId="0122AB91" w14:textId="77777777" w:rsidR="009F3AB7" w:rsidRPr="00046496" w:rsidRDefault="009F3AB7" w:rsidP="00CC2077">
            <w:pPr>
              <w:pStyle w:val="Listbulleted"/>
            </w:pPr>
            <w:r w:rsidRPr="009F3AB7">
              <w:rPr>
                <w:b/>
                <w:bCs/>
              </w:rPr>
              <w:t>File extension</w:t>
            </w:r>
            <w:r w:rsidRPr="009B7D67">
              <w:t xml:space="preserve">: </w:t>
            </w:r>
            <w:r w:rsidRPr="00046496">
              <w:t xml:space="preserve">The </w:t>
            </w:r>
            <w:r w:rsidRPr="00046496">
              <w:rPr>
                <w:rStyle w:val="CodeChar"/>
              </w:rPr>
              <w:t>ps1</w:t>
            </w:r>
            <w:r w:rsidRPr="00046496">
              <w:t xml:space="preserve"> extension is predefined and </w:t>
            </w:r>
            <w:r w:rsidRPr="00CC2077">
              <w:t>can</w:t>
            </w:r>
            <w:r w:rsidRPr="00046496">
              <w:t xml:space="preserve"> remain as default.</w:t>
            </w:r>
          </w:p>
          <w:p w14:paraId="2A1C7972" w14:textId="77777777" w:rsidR="009F3AB7" w:rsidRDefault="009F3AB7" w:rsidP="00131F70">
            <w:pPr>
              <w:pStyle w:val="Listbulleted"/>
            </w:pPr>
            <w:r w:rsidRPr="009F3AB7">
              <w:rPr>
                <w:b/>
                <w:bCs/>
              </w:rPr>
              <w:t>File content</w:t>
            </w:r>
            <w:r w:rsidRPr="009B7D67">
              <w:t xml:space="preserve">: </w:t>
            </w:r>
            <w:r w:rsidRPr="003331DC">
              <w:rPr>
                <w:rStyle w:val="CodeChar"/>
              </w:rPr>
              <w:t>Windows script</w:t>
            </w:r>
            <w:r w:rsidRPr="00046496">
              <w:t xml:space="preserve"> is predefined and can remain as default.</w:t>
            </w:r>
          </w:p>
          <w:p w14:paraId="6E6ADD49" w14:textId="216BE4DB" w:rsidR="00C41DEB" w:rsidRDefault="009F3AB7" w:rsidP="00131F70">
            <w:pPr>
              <w:pStyle w:val="Listbulleted"/>
            </w:pPr>
            <w:r w:rsidRPr="00046496">
              <w:t xml:space="preserve">Select </w:t>
            </w:r>
            <w:r w:rsidRPr="009F3AB7">
              <w:rPr>
                <w:b/>
                <w:bCs/>
              </w:rPr>
              <w:t>Add</w:t>
            </w:r>
            <w:r w:rsidRPr="00592D07">
              <w:t>.</w:t>
            </w:r>
          </w:p>
        </w:tc>
      </w:tr>
      <w:tr w:rsidR="00B976AE" w14:paraId="4140561B" w14:textId="77777777" w:rsidTr="009F3AB7">
        <w:tc>
          <w:tcPr>
            <w:tcW w:w="2435" w:type="dxa"/>
          </w:tcPr>
          <w:p w14:paraId="75ABB814" w14:textId="780E34F5" w:rsidR="00B976AE" w:rsidRPr="00E32A6A" w:rsidRDefault="00B976AE" w:rsidP="00131F70">
            <w:pPr>
              <w:pStyle w:val="Listbulletedind"/>
              <w:numPr>
                <w:ilvl w:val="0"/>
                <w:numId w:val="0"/>
              </w:numPr>
              <w:rPr>
                <w:b/>
                <w:bCs/>
              </w:rPr>
            </w:pPr>
            <w:r w:rsidRPr="00E32A6A">
              <w:rPr>
                <w:b/>
                <w:bCs/>
              </w:rPr>
              <w:lastRenderedPageBreak/>
              <w:t>Azure runbook</w:t>
            </w:r>
          </w:p>
        </w:tc>
        <w:tc>
          <w:tcPr>
            <w:tcW w:w="6200" w:type="dxa"/>
          </w:tcPr>
          <w:p w14:paraId="36EEFC8F" w14:textId="77777777" w:rsidR="009F3AB7" w:rsidRPr="009F3AB7" w:rsidRDefault="009F3AB7" w:rsidP="00131F70">
            <w:pPr>
              <w:pStyle w:val="Listbulleted"/>
              <w:rPr>
                <w:rStyle w:val="CodeChar"/>
              </w:rPr>
            </w:pPr>
            <w:r w:rsidRPr="009F3AB7">
              <w:rPr>
                <w:b/>
                <w:bCs/>
              </w:rPr>
              <w:t>Path</w:t>
            </w:r>
            <w:r w:rsidRPr="009B7D67">
              <w:rPr>
                <w:b/>
              </w:rPr>
              <w:t xml:space="preserve">: </w:t>
            </w:r>
            <w:r w:rsidRPr="00A21E73">
              <w:rPr>
                <w:rStyle w:val="CodeChar"/>
                <w:b/>
                <w:bCs/>
              </w:rPr>
              <w:t>/</w:t>
            </w:r>
            <w:r w:rsidRPr="009F3AB7">
              <w:rPr>
                <w:rStyle w:val="CodeChar"/>
              </w:rPr>
              <w:t>runbooks</w:t>
            </w:r>
          </w:p>
          <w:p w14:paraId="095BC495" w14:textId="77777777" w:rsidR="009F3AB7" w:rsidRPr="00A21E73" w:rsidRDefault="009F3AB7" w:rsidP="00131F70">
            <w:pPr>
              <w:pStyle w:val="Listbulleted"/>
            </w:pPr>
            <w:r w:rsidRPr="009F3AB7">
              <w:rPr>
                <w:b/>
                <w:bCs/>
              </w:rPr>
              <w:t>Branch</w:t>
            </w:r>
            <w:r w:rsidRPr="009B7D67">
              <w:t xml:space="preserve">: </w:t>
            </w:r>
            <w:r w:rsidRPr="00A21E73">
              <w:t xml:space="preserve">The </w:t>
            </w:r>
            <w:r w:rsidRPr="00777A8A">
              <w:rPr>
                <w:rStyle w:val="CodeChar"/>
              </w:rPr>
              <w:t>main</w:t>
            </w:r>
            <w:r w:rsidRPr="00A21E73">
              <w:t xml:space="preserve"> branch is predefined and can remain as default.</w:t>
            </w:r>
          </w:p>
          <w:p w14:paraId="2091384F" w14:textId="77777777" w:rsidR="009F3AB7" w:rsidRPr="00A21E73" w:rsidRDefault="009F3AB7" w:rsidP="00131F70">
            <w:pPr>
              <w:pStyle w:val="Listbulleted"/>
            </w:pPr>
            <w:r w:rsidRPr="009F3AB7">
              <w:rPr>
                <w:b/>
                <w:bCs/>
              </w:rPr>
              <w:t>File extension</w:t>
            </w:r>
            <w:r w:rsidRPr="009B7D67">
              <w:t xml:space="preserve">: </w:t>
            </w:r>
            <w:r w:rsidRPr="00A21E73">
              <w:t xml:space="preserve">The </w:t>
            </w:r>
            <w:r w:rsidRPr="00A21E73">
              <w:rPr>
                <w:rStyle w:val="CodeChar"/>
              </w:rPr>
              <w:t>ps1</w:t>
            </w:r>
            <w:r w:rsidRPr="00A21E73">
              <w:t xml:space="preserve"> extension is predefined and can remain as default.</w:t>
            </w:r>
          </w:p>
          <w:p w14:paraId="7E2A00AB" w14:textId="77777777" w:rsidR="009F3AB7" w:rsidRDefault="009F3AB7" w:rsidP="00131F70">
            <w:pPr>
              <w:pStyle w:val="Listbulleted"/>
            </w:pPr>
            <w:r w:rsidRPr="009F3AB7">
              <w:rPr>
                <w:b/>
                <w:bCs/>
              </w:rPr>
              <w:t>File content</w:t>
            </w:r>
            <w:r w:rsidRPr="009B7D67">
              <w:t xml:space="preserve">: </w:t>
            </w:r>
            <w:r w:rsidRPr="00EE3F29">
              <w:rPr>
                <w:rStyle w:val="CodeChar"/>
              </w:rPr>
              <w:t>Azure runbook</w:t>
            </w:r>
            <w:r w:rsidRPr="009B7D67">
              <w:t xml:space="preserve"> </w:t>
            </w:r>
            <w:r w:rsidRPr="00A21E73">
              <w:t>is predefined and can remain as default.</w:t>
            </w:r>
          </w:p>
          <w:p w14:paraId="57C1CF73" w14:textId="2C689563" w:rsidR="00B976AE" w:rsidRDefault="009F3AB7" w:rsidP="00131F70">
            <w:pPr>
              <w:pStyle w:val="Listbulleted"/>
            </w:pPr>
            <w:r w:rsidRPr="00A21E73">
              <w:t xml:space="preserve">Select </w:t>
            </w:r>
            <w:r w:rsidRPr="00714274">
              <w:rPr>
                <w:b/>
                <w:bCs/>
              </w:rPr>
              <w:t>Add</w:t>
            </w:r>
            <w:r w:rsidRPr="00592D07">
              <w:t>.</w:t>
            </w:r>
          </w:p>
        </w:tc>
      </w:tr>
    </w:tbl>
    <w:p w14:paraId="0548683F" w14:textId="77777777" w:rsidR="00C41DEB" w:rsidRDefault="00C41DEB" w:rsidP="00131F70">
      <w:pPr>
        <w:pStyle w:val="Listbulletedind"/>
        <w:numPr>
          <w:ilvl w:val="0"/>
          <w:numId w:val="0"/>
        </w:numPr>
        <w:ind w:left="720"/>
      </w:pPr>
    </w:p>
    <w:p w14:paraId="4DE84DA4" w14:textId="58B81BE1" w:rsidR="00EF5E59" w:rsidRDefault="00EF5E59" w:rsidP="00131F70">
      <w:pPr>
        <w:pStyle w:val="Listbulletedind"/>
      </w:pPr>
      <w:r>
        <w:t xml:space="preserve">Ensure the </w:t>
      </w:r>
      <w:r w:rsidRPr="00D37FAE">
        <w:rPr>
          <w:b/>
          <w:bCs/>
        </w:rPr>
        <w:t>Auto-synchronization enabled</w:t>
      </w:r>
      <w:r>
        <w:t xml:space="preserve"> option is </w:t>
      </w:r>
      <w:r w:rsidRPr="00D37FAE">
        <w:rPr>
          <w:b/>
          <w:bCs/>
        </w:rPr>
        <w:t>ON</w:t>
      </w:r>
      <w:r w:rsidRPr="00C45B38">
        <w:t>,</w:t>
      </w:r>
      <w:r>
        <w:t xml:space="preserve"> and then select </w:t>
      </w:r>
      <w:r w:rsidRPr="00D37FAE">
        <w:rPr>
          <w:b/>
          <w:bCs/>
        </w:rPr>
        <w:t>OK</w:t>
      </w:r>
      <w:r>
        <w:t>.</w:t>
      </w:r>
    </w:p>
    <w:p w14:paraId="0872774C" w14:textId="0B820FCA" w:rsidR="005510A5" w:rsidRDefault="007D18C2" w:rsidP="00131F70">
      <w:pPr>
        <w:pStyle w:val="Listbulletedind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1CBB11E" wp14:editId="6DB28D0C">
            <wp:extent cx="5554980" cy="2854050"/>
            <wp:effectExtent l="0" t="0" r="7620" b="381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2338" cy="28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650B" w14:textId="77777777" w:rsidR="005510A5" w:rsidRDefault="005510A5">
      <w:pPr>
        <w:spacing w:before="0" w:after="160"/>
        <w:jc w:val="left"/>
        <w:rPr>
          <w:szCs w:val="20"/>
        </w:rPr>
      </w:pPr>
      <w:r>
        <w:br w:type="page"/>
      </w:r>
    </w:p>
    <w:p w14:paraId="63F762D2" w14:textId="77777777" w:rsidR="00EF5E59" w:rsidRDefault="00EF5E59" w:rsidP="00544D02">
      <w:pPr>
        <w:pStyle w:val="Heading2"/>
      </w:pPr>
      <w:bookmarkStart w:id="7" w:name="_Enable_Azure_Runbooks"/>
      <w:bookmarkStart w:id="8" w:name="_Toc169734703"/>
      <w:bookmarkEnd w:id="7"/>
      <w:r>
        <w:lastRenderedPageBreak/>
        <w:t>Enable Azure Runbooks Scripted Actions</w:t>
      </w:r>
      <w:bookmarkEnd w:id="8"/>
    </w:p>
    <w:p w14:paraId="2496EEC1" w14:textId="0C342BBD" w:rsidR="00EF5E59" w:rsidRDefault="00EF5E59" w:rsidP="00EF5E59">
      <w:r>
        <w:t>The next step is to enable Azure runbooks scripted actions in Nerdio Manager.</w:t>
      </w:r>
    </w:p>
    <w:p w14:paraId="4D521B22" w14:textId="529B4A33" w:rsidR="00EF5E59" w:rsidRDefault="00EF5E59" w:rsidP="000C1CCF">
      <w:pPr>
        <w:pStyle w:val="Procedureheading"/>
      </w:pPr>
      <w:r>
        <w:t>To enable Azure runbooks:</w:t>
      </w:r>
    </w:p>
    <w:p w14:paraId="1A8FAF75" w14:textId="417B4216" w:rsidR="00EF7ACB" w:rsidRDefault="00EF7ACB" w:rsidP="00544D02">
      <w:pPr>
        <w:pStyle w:val="Listnumbered"/>
        <w:numPr>
          <w:ilvl w:val="0"/>
          <w:numId w:val="8"/>
        </w:numPr>
      </w:pPr>
      <w:r>
        <w:t>Download the certificate from Nerdio Manager:</w:t>
      </w:r>
    </w:p>
    <w:p w14:paraId="2E54D9D8" w14:textId="653BC04D" w:rsidR="00922C54" w:rsidRDefault="00D062A4" w:rsidP="000A633C">
      <w:pPr>
        <w:numPr>
          <w:ilvl w:val="0"/>
          <w:numId w:val="16"/>
        </w:numPr>
        <w:ind w:left="720"/>
      </w:pPr>
      <w:r>
        <w:t xml:space="preserve">Go </w:t>
      </w:r>
      <w:r w:rsidRPr="000D5354">
        <w:t xml:space="preserve">to </w:t>
      </w:r>
      <w:r w:rsidRPr="000D5354">
        <w:rPr>
          <w:b/>
          <w:bCs/>
        </w:rPr>
        <w:t>Settings</w:t>
      </w:r>
      <w:r w:rsidRPr="000D5354">
        <w:t xml:space="preserve"> &gt; </w:t>
      </w:r>
      <w:r w:rsidRPr="000D5354">
        <w:rPr>
          <w:b/>
          <w:bCs/>
        </w:rPr>
        <w:t>Integrations</w:t>
      </w:r>
      <w:r w:rsidRPr="000D5354">
        <w:t xml:space="preserve">, and in the </w:t>
      </w:r>
      <w:r w:rsidRPr="000D5354">
        <w:rPr>
          <w:b/>
          <w:bCs/>
        </w:rPr>
        <w:t xml:space="preserve">Azure runbooks </w:t>
      </w:r>
      <w:r w:rsidR="00FC5D8C" w:rsidRPr="000D5354">
        <w:rPr>
          <w:b/>
          <w:bCs/>
        </w:rPr>
        <w:t>scripted actions</w:t>
      </w:r>
      <w:r w:rsidR="00FC5D8C" w:rsidRPr="000D5354">
        <w:t xml:space="preserve"> </w:t>
      </w:r>
      <w:r w:rsidRPr="000D5354">
        <w:t>section,</w:t>
      </w:r>
      <w:r w:rsidR="00922C54">
        <w:t xml:space="preserve"> ensure </w:t>
      </w:r>
      <w:r w:rsidR="00A64A48">
        <w:t xml:space="preserve">the </w:t>
      </w:r>
      <w:r w:rsidR="00A64A48" w:rsidRPr="00A64A48">
        <w:rPr>
          <w:b/>
          <w:bCs/>
        </w:rPr>
        <w:t>Current status</w:t>
      </w:r>
      <w:r w:rsidR="00A64A48">
        <w:t xml:space="preserve"> field is set to </w:t>
      </w:r>
      <w:r w:rsidR="00A64A48" w:rsidRPr="00A64A48">
        <w:rPr>
          <w:b/>
          <w:bCs/>
        </w:rPr>
        <w:t>Enabled</w:t>
      </w:r>
      <w:r w:rsidR="00A64A48">
        <w:t>.</w:t>
      </w:r>
    </w:p>
    <w:p w14:paraId="61E7C9F5" w14:textId="0990C053" w:rsidR="00EF5E59" w:rsidRDefault="00796AC8" w:rsidP="000A633C">
      <w:pPr>
        <w:numPr>
          <w:ilvl w:val="0"/>
          <w:numId w:val="16"/>
        </w:numPr>
        <w:ind w:left="720"/>
      </w:pPr>
      <w:r>
        <w:t>S</w:t>
      </w:r>
      <w:r w:rsidR="00EF5E59" w:rsidRPr="000D5354">
        <w:t xml:space="preserve">elect </w:t>
      </w:r>
      <w:r w:rsidR="00783CDD" w:rsidRPr="00796AC8">
        <w:rPr>
          <w:b/>
          <w:bCs/>
        </w:rPr>
        <w:t>connect</w:t>
      </w:r>
      <w:r>
        <w:t xml:space="preserve"> to</w:t>
      </w:r>
      <w:r w:rsidR="00FC3A98">
        <w:t xml:space="preserve"> connect your subscription</w:t>
      </w:r>
      <w:r w:rsidR="00EF5E59" w:rsidRPr="000D5354">
        <w:t>.</w:t>
      </w:r>
    </w:p>
    <w:p w14:paraId="605C2B4C" w14:textId="68F261C5" w:rsidR="000A633C" w:rsidRDefault="000A633C" w:rsidP="000A633C">
      <w:pPr>
        <w:pStyle w:val="Listnumberedind2"/>
        <w:numPr>
          <w:ilvl w:val="0"/>
          <w:numId w:val="0"/>
        </w:numPr>
        <w:ind w:left="720"/>
      </w:pPr>
      <w:r w:rsidRPr="000A633C">
        <w:rPr>
          <w:noProof/>
        </w:rPr>
        <w:drawing>
          <wp:inline distT="0" distB="0" distL="0" distR="0" wp14:anchorId="359DAED7" wp14:editId="048A6443">
            <wp:extent cx="5120640" cy="1844743"/>
            <wp:effectExtent l="0" t="0" r="3810" b="317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4240" cy="185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9C4E" w14:textId="02C9A01B" w:rsidR="000A633C" w:rsidRDefault="000A633C" w:rsidP="000A633C">
      <w:pPr>
        <w:pStyle w:val="Listnumberedind2"/>
      </w:pPr>
      <w:r w:rsidRPr="00504166">
        <w:t xml:space="preserve">In the </w:t>
      </w:r>
      <w:r w:rsidRPr="006E04ED">
        <w:rPr>
          <w:b/>
          <w:bCs/>
        </w:rPr>
        <w:t>Create automation connection</w:t>
      </w:r>
      <w:r>
        <w:t xml:space="preserve"> dialog box, select </w:t>
      </w:r>
      <w:r w:rsidRPr="00466FAF">
        <w:rPr>
          <w:b/>
          <w:bCs/>
        </w:rPr>
        <w:t>Download</w:t>
      </w:r>
      <w:r w:rsidR="007D426C">
        <w:t xml:space="preserve">, and then save the </w:t>
      </w:r>
      <w:r w:rsidR="00534C8D">
        <w:t xml:space="preserve">certificate </w:t>
      </w:r>
      <w:r>
        <w:t xml:space="preserve">to </w:t>
      </w:r>
      <w:r w:rsidR="009D7144">
        <w:t xml:space="preserve">your </w:t>
      </w:r>
      <w:r>
        <w:t>d</w:t>
      </w:r>
      <w:r w:rsidRPr="00504166">
        <w:t>ownload</w:t>
      </w:r>
      <w:r w:rsidR="009D7144">
        <w:t>s</w:t>
      </w:r>
      <w:r w:rsidRPr="00504166">
        <w:t xml:space="preserve"> </w:t>
      </w:r>
      <w:r w:rsidR="009D7144">
        <w:t>lo</w:t>
      </w:r>
      <w:r w:rsidRPr="00504166">
        <w:t>cat</w:t>
      </w:r>
      <w:r w:rsidR="009D7144">
        <w:t>ion</w:t>
      </w:r>
      <w:r>
        <w:t>.</w:t>
      </w:r>
    </w:p>
    <w:p w14:paraId="00657705" w14:textId="31BC0C81" w:rsidR="00A30CEA" w:rsidRDefault="000A633C" w:rsidP="000A633C">
      <w:pPr>
        <w:pStyle w:val="Listnumberedind2"/>
        <w:numPr>
          <w:ilvl w:val="0"/>
          <w:numId w:val="0"/>
        </w:numPr>
        <w:ind w:left="720"/>
      </w:pPr>
      <w:r w:rsidRPr="000A633C">
        <w:rPr>
          <w:noProof/>
        </w:rPr>
        <w:drawing>
          <wp:inline distT="0" distB="0" distL="0" distR="0" wp14:anchorId="038A0F8E" wp14:editId="04C082F9">
            <wp:extent cx="3924723" cy="284226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7976" cy="285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79D9" w14:textId="77777777" w:rsidR="00A30CEA" w:rsidRDefault="00A30CEA">
      <w:pPr>
        <w:spacing w:before="0" w:after="160"/>
        <w:jc w:val="left"/>
        <w:rPr>
          <w:rFonts w:cs="Poppins"/>
        </w:rPr>
      </w:pPr>
      <w:r>
        <w:br w:type="page"/>
      </w:r>
    </w:p>
    <w:p w14:paraId="470B4E20" w14:textId="77777777" w:rsidR="00F45AB4" w:rsidRDefault="00645797" w:rsidP="00544D02">
      <w:pPr>
        <w:pStyle w:val="Listnumbered"/>
        <w:numPr>
          <w:ilvl w:val="0"/>
          <w:numId w:val="6"/>
        </w:numPr>
      </w:pPr>
      <w:r>
        <w:lastRenderedPageBreak/>
        <w:t>Upload the certificate to the Azure Portal:</w:t>
      </w:r>
    </w:p>
    <w:p w14:paraId="3AD98B59" w14:textId="77777777" w:rsidR="00651707" w:rsidRDefault="00651707" w:rsidP="006264EB">
      <w:pPr>
        <w:pStyle w:val="Listnumberedind2"/>
        <w:numPr>
          <w:ilvl w:val="0"/>
          <w:numId w:val="14"/>
        </w:numPr>
        <w:ind w:left="720"/>
      </w:pPr>
      <w:r>
        <w:t xml:space="preserve">Open the </w:t>
      </w:r>
      <w:hyperlink r:id="rId32" w:anchor="home" w:history="1">
        <w:r w:rsidRPr="001F354C">
          <w:t>Azure Portal</w:t>
        </w:r>
      </w:hyperlink>
      <w:r w:rsidRPr="001F354C">
        <w:t xml:space="preserve"> </w:t>
      </w:r>
      <w:r>
        <w:t xml:space="preserve">where Nerdio Manager is installed, and navigate to </w:t>
      </w:r>
      <w:r w:rsidRPr="006264EB">
        <w:rPr>
          <w:b/>
          <w:bCs/>
        </w:rPr>
        <w:t>Microsoft</w:t>
      </w:r>
      <w:r>
        <w:t xml:space="preserve"> </w:t>
      </w:r>
      <w:r w:rsidRPr="006264EB">
        <w:rPr>
          <w:b/>
          <w:bCs/>
        </w:rPr>
        <w:t>Entra ID</w:t>
      </w:r>
      <w:r>
        <w:t>.</w:t>
      </w:r>
    </w:p>
    <w:p w14:paraId="0FC0D44D" w14:textId="4022AA68" w:rsidR="00C827F8" w:rsidRDefault="00080C24" w:rsidP="00113969">
      <w:pPr>
        <w:pStyle w:val="Listnumberedind2"/>
      </w:pPr>
      <w:r>
        <w:t>In the side pane, go to</w:t>
      </w:r>
      <w:r w:rsidR="00EF5E59">
        <w:t xml:space="preserve"> </w:t>
      </w:r>
      <w:r w:rsidR="00EF5E59" w:rsidRPr="00ED4825">
        <w:rPr>
          <w:b/>
          <w:bCs/>
        </w:rPr>
        <w:t>Manage</w:t>
      </w:r>
      <w:r w:rsidR="00EF5E59">
        <w:t xml:space="preserve"> </w:t>
      </w:r>
      <w:r>
        <w:t>&gt;</w:t>
      </w:r>
      <w:r w:rsidR="00EF5E59">
        <w:t xml:space="preserve"> </w:t>
      </w:r>
      <w:r w:rsidR="00EF5E59" w:rsidRPr="00ED4825">
        <w:rPr>
          <w:b/>
          <w:bCs/>
        </w:rPr>
        <w:t xml:space="preserve">App </w:t>
      </w:r>
      <w:r w:rsidRPr="00ED4825">
        <w:rPr>
          <w:b/>
          <w:bCs/>
        </w:rPr>
        <w:t>r</w:t>
      </w:r>
      <w:r w:rsidR="00EF5E59" w:rsidRPr="00ED4825">
        <w:rPr>
          <w:b/>
          <w:bCs/>
        </w:rPr>
        <w:t>egistrations</w:t>
      </w:r>
      <w:r w:rsidR="00EF5E59">
        <w:t>.</w:t>
      </w:r>
    </w:p>
    <w:p w14:paraId="09D45F6D" w14:textId="4541FE2D" w:rsidR="00EF5E59" w:rsidRDefault="00303FF8" w:rsidP="00113969">
      <w:pPr>
        <w:pStyle w:val="Listnumberedind2"/>
      </w:pPr>
      <w:r>
        <w:t>On the</w:t>
      </w:r>
      <w:r w:rsidR="00080C24">
        <w:t xml:space="preserve"> </w:t>
      </w:r>
      <w:r w:rsidR="00EF5E59" w:rsidRPr="00ED4825">
        <w:rPr>
          <w:b/>
          <w:bCs/>
        </w:rPr>
        <w:t>All applications</w:t>
      </w:r>
      <w:r w:rsidR="00080C24">
        <w:t xml:space="preserve"> tab, i</w:t>
      </w:r>
      <w:r w:rsidR="00EF5E59">
        <w:t xml:space="preserve">n the </w:t>
      </w:r>
      <w:r w:rsidR="00EF5E59" w:rsidRPr="00ED4825">
        <w:rPr>
          <w:b/>
          <w:bCs/>
        </w:rPr>
        <w:t>Display name</w:t>
      </w:r>
      <w:r w:rsidR="00EF5E59">
        <w:t xml:space="preserve"> section, select the </w:t>
      </w:r>
      <w:r w:rsidR="00080C24">
        <w:t>Nerdio Manager</w:t>
      </w:r>
      <w:r w:rsidR="00EF5E59">
        <w:t xml:space="preserve"> web app.</w:t>
      </w:r>
    </w:p>
    <w:p w14:paraId="71CDD6FE" w14:textId="644BC1C7" w:rsidR="00ED4825" w:rsidRPr="00ED4825" w:rsidRDefault="00ED4825" w:rsidP="00ED4825">
      <w:pPr>
        <w:pStyle w:val="Listnumberedind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955C9CE" wp14:editId="045B71F8">
            <wp:extent cx="5539740" cy="1329892"/>
            <wp:effectExtent l="0" t="0" r="3810" b="381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32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881A" w14:textId="053EFE3A" w:rsidR="00EF5E59" w:rsidRDefault="00303FF8" w:rsidP="00544D02">
      <w:pPr>
        <w:pStyle w:val="Listnumberedind2"/>
      </w:pPr>
      <w:r>
        <w:t xml:space="preserve">On the Nerdio Manager app service page, </w:t>
      </w:r>
      <w:r w:rsidR="00B70973">
        <w:t>go to</w:t>
      </w:r>
      <w:r w:rsidR="00EF5E59">
        <w:t xml:space="preserve"> </w:t>
      </w:r>
      <w:r w:rsidR="00EF5E59" w:rsidRPr="00521FE9">
        <w:rPr>
          <w:b/>
          <w:bCs/>
        </w:rPr>
        <w:t>Manage</w:t>
      </w:r>
      <w:r>
        <w:t xml:space="preserve"> &gt;</w:t>
      </w:r>
      <w:r w:rsidR="00EF5E59">
        <w:t xml:space="preserve"> </w:t>
      </w:r>
      <w:r w:rsidR="00EF5E59" w:rsidRPr="00521FE9">
        <w:rPr>
          <w:b/>
          <w:bCs/>
        </w:rPr>
        <w:t>Certificates &amp; secrets</w:t>
      </w:r>
      <w:r w:rsidR="00EF5E59">
        <w:t>.</w:t>
      </w:r>
    </w:p>
    <w:p w14:paraId="66068CF1" w14:textId="5622DD91" w:rsidR="00303FF8" w:rsidRDefault="00303FF8" w:rsidP="00544D02">
      <w:pPr>
        <w:pStyle w:val="Listnumberedind2"/>
      </w:pPr>
      <w:r>
        <w:t>On the</w:t>
      </w:r>
      <w:r w:rsidR="00EF5E59">
        <w:t xml:space="preserve"> </w:t>
      </w:r>
      <w:r w:rsidR="00EF5E59" w:rsidRPr="00156A63">
        <w:rPr>
          <w:b/>
          <w:bCs/>
        </w:rPr>
        <w:t>Certificates</w:t>
      </w:r>
      <w:r>
        <w:t xml:space="preserve"> </w:t>
      </w:r>
      <w:r w:rsidRPr="00303FF8">
        <w:t>tab,</w:t>
      </w:r>
      <w:r>
        <w:t xml:space="preserve"> s</w:t>
      </w:r>
      <w:r w:rsidR="00EF5E59">
        <w:t xml:space="preserve">elect </w:t>
      </w:r>
      <w:r w:rsidR="00EF5E59" w:rsidRPr="00156A63">
        <w:rPr>
          <w:b/>
          <w:bCs/>
        </w:rPr>
        <w:t>Upload certificate</w:t>
      </w:r>
      <w:r w:rsidR="000A4EEC">
        <w:t>.</w:t>
      </w:r>
    </w:p>
    <w:p w14:paraId="27AFCA35" w14:textId="55C1E9F5" w:rsidR="002362A1" w:rsidRDefault="002362A1" w:rsidP="002362A1">
      <w:pPr>
        <w:pStyle w:val="Listnumberedind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B394FB2" wp14:editId="02D04C02">
            <wp:extent cx="5585460" cy="1430976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7632" cy="143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A296" w14:textId="473E652E" w:rsidR="00FF1F00" w:rsidRDefault="000A4EEC" w:rsidP="00544D02">
      <w:pPr>
        <w:pStyle w:val="Listnumberedind2"/>
      </w:pPr>
      <w:r>
        <w:t xml:space="preserve">In the </w:t>
      </w:r>
      <w:r w:rsidRPr="00521FE9">
        <w:rPr>
          <w:b/>
          <w:bCs/>
        </w:rPr>
        <w:t>Upload certificate</w:t>
      </w:r>
      <w:r>
        <w:t xml:space="preserve"> pane that opens on the right, click </w:t>
      </w:r>
      <w:r w:rsidRPr="00521FE9">
        <w:rPr>
          <w:b/>
          <w:bCs/>
        </w:rPr>
        <w:t>Select a file</w:t>
      </w:r>
      <w:r>
        <w:t>, and then browse to your downloads location where you previously saved the certificate.</w:t>
      </w:r>
      <w:r w:rsidR="00A66351">
        <w:t xml:space="preserve"> </w:t>
      </w:r>
      <w:r w:rsidR="00303FF8">
        <w:t>Select the</w:t>
      </w:r>
      <w:r w:rsidR="00EF5E59">
        <w:t xml:space="preserve"> certificate</w:t>
      </w:r>
      <w:r w:rsidR="00A66351">
        <w:t xml:space="preserve"> to upload it to</w:t>
      </w:r>
      <w:r w:rsidR="00C26C43">
        <w:t xml:space="preserve"> the </w:t>
      </w:r>
      <w:r w:rsidR="00A66351">
        <w:t>portal</w:t>
      </w:r>
      <w:r w:rsidR="00EF5E59">
        <w:t>.</w:t>
      </w:r>
    </w:p>
    <w:p w14:paraId="3FBC5E64" w14:textId="77777777" w:rsidR="00FF1F00" w:rsidRDefault="00FF1F00">
      <w:pPr>
        <w:spacing w:before="0" w:after="160"/>
        <w:jc w:val="left"/>
        <w:rPr>
          <w:rFonts w:cs="Poppins"/>
        </w:rPr>
      </w:pPr>
      <w:r>
        <w:br w:type="page"/>
      </w:r>
    </w:p>
    <w:p w14:paraId="08ABAD74" w14:textId="423DC1F3" w:rsidR="00A66351" w:rsidRDefault="00A66351" w:rsidP="00523EC1">
      <w:pPr>
        <w:pStyle w:val="Listnumberedind2"/>
      </w:pPr>
      <w:r>
        <w:lastRenderedPageBreak/>
        <w:t xml:space="preserve">Optionally, add </w:t>
      </w:r>
      <w:r w:rsidR="00546673">
        <w:t>the</w:t>
      </w:r>
      <w:r>
        <w:t xml:space="preserve"> description, and then select </w:t>
      </w:r>
      <w:r w:rsidRPr="00A66351">
        <w:rPr>
          <w:b/>
          <w:bCs/>
        </w:rPr>
        <w:t>Add</w:t>
      </w:r>
      <w:r>
        <w:t>.</w:t>
      </w:r>
    </w:p>
    <w:p w14:paraId="435AFC7C" w14:textId="14950BE6" w:rsidR="00717677" w:rsidRDefault="00717677" w:rsidP="00717677">
      <w:pPr>
        <w:pStyle w:val="Listnumberedind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4F62AC8" wp14:editId="584301FB">
            <wp:extent cx="3460893" cy="2095500"/>
            <wp:effectExtent l="0" t="0" r="635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9770" cy="211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C8CD" w14:textId="198BF6BD" w:rsidR="003C3F1A" w:rsidRDefault="00A66351" w:rsidP="00544D02">
      <w:pPr>
        <w:pStyle w:val="Listnumbered"/>
        <w:numPr>
          <w:ilvl w:val="0"/>
          <w:numId w:val="6"/>
        </w:numPr>
      </w:pPr>
      <w:r>
        <w:t>G</w:t>
      </w:r>
      <w:r w:rsidR="00EF5E59">
        <w:t xml:space="preserve">o back to </w:t>
      </w:r>
      <w:r w:rsidR="00EF5E59" w:rsidRPr="00587B96">
        <w:rPr>
          <w:b/>
          <w:bCs/>
        </w:rPr>
        <w:t>Nerdio Manager</w:t>
      </w:r>
      <w:r w:rsidR="00EF5E59">
        <w:t xml:space="preserve"> </w:t>
      </w:r>
      <w:r w:rsidR="003C3F1A">
        <w:t xml:space="preserve">&gt; </w:t>
      </w:r>
      <w:r w:rsidR="003C3F1A" w:rsidRPr="003C3F1A">
        <w:rPr>
          <w:b/>
          <w:bCs/>
        </w:rPr>
        <w:t>Settings</w:t>
      </w:r>
      <w:r w:rsidR="003C3F1A">
        <w:t xml:space="preserve"> &gt; </w:t>
      </w:r>
      <w:r w:rsidR="003C3F1A" w:rsidRPr="003C3F1A">
        <w:rPr>
          <w:b/>
          <w:bCs/>
        </w:rPr>
        <w:t>Integrations</w:t>
      </w:r>
      <w:r w:rsidR="003C3F1A">
        <w:t>.</w:t>
      </w:r>
    </w:p>
    <w:p w14:paraId="2ECDD2A8" w14:textId="62ADB946" w:rsidR="00A755FB" w:rsidRDefault="006E59A9" w:rsidP="00A755FB">
      <w:pPr>
        <w:pStyle w:val="Listnumbered"/>
        <w:numPr>
          <w:ilvl w:val="0"/>
          <w:numId w:val="6"/>
        </w:numPr>
      </w:pPr>
      <w:r>
        <w:t>I</w:t>
      </w:r>
      <w:r w:rsidR="00A755FB">
        <w:t xml:space="preserve">n the </w:t>
      </w:r>
      <w:r w:rsidR="00A755FB" w:rsidRPr="00A755FB">
        <w:rPr>
          <w:b/>
          <w:bCs/>
        </w:rPr>
        <w:t>Azure runbooks scripted actions</w:t>
      </w:r>
      <w:r w:rsidR="00A755FB">
        <w:t xml:space="preserve"> section, select </w:t>
      </w:r>
      <w:r w:rsidR="003D11B4">
        <w:rPr>
          <w:b/>
          <w:bCs/>
        </w:rPr>
        <w:t>connect</w:t>
      </w:r>
      <w:r w:rsidR="003C48B4">
        <w:rPr>
          <w:b/>
          <w:bCs/>
        </w:rPr>
        <w:t xml:space="preserve"> </w:t>
      </w:r>
      <w:r w:rsidR="003C48B4" w:rsidRPr="003C48B4">
        <w:t>again</w:t>
      </w:r>
      <w:r w:rsidR="00A755FB">
        <w:t>.</w:t>
      </w:r>
    </w:p>
    <w:p w14:paraId="16396638" w14:textId="24B79A83" w:rsidR="003C3F1A" w:rsidRDefault="003C3F1A" w:rsidP="003C3F1A">
      <w:pPr>
        <w:pStyle w:val="Listnumbered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2AF60B1" wp14:editId="03E260F2">
            <wp:extent cx="4358640" cy="1570228"/>
            <wp:effectExtent l="0" t="0" r="381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077" cy="15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590C" w14:textId="3710D9E7" w:rsidR="003D11B4" w:rsidRDefault="003D11B4" w:rsidP="003D11B4">
      <w:pPr>
        <w:pStyle w:val="Listnumbered"/>
      </w:pPr>
      <w:r>
        <w:t xml:space="preserve">In the </w:t>
      </w:r>
      <w:r w:rsidR="006E04ED" w:rsidRPr="006E04ED">
        <w:rPr>
          <w:b/>
          <w:bCs/>
        </w:rPr>
        <w:t>Create automation connection</w:t>
      </w:r>
      <w:r>
        <w:t xml:space="preserve"> dialog </w:t>
      </w:r>
      <w:r w:rsidRPr="004109DE">
        <w:t xml:space="preserve">box, select the checkbox </w:t>
      </w:r>
      <w:r w:rsidR="00152BB7" w:rsidRPr="004109DE">
        <w:t>to confirm</w:t>
      </w:r>
      <w:r w:rsidR="009F032D" w:rsidRPr="004109DE">
        <w:t xml:space="preserve"> </w:t>
      </w:r>
      <w:r w:rsidRPr="004109DE">
        <w:t>that you have completed the above steps. Select</w:t>
      </w:r>
      <w:r>
        <w:t xml:space="preserve"> </w:t>
      </w:r>
      <w:r w:rsidRPr="0057105F">
        <w:rPr>
          <w:b/>
          <w:bCs/>
        </w:rPr>
        <w:t>OK</w:t>
      </w:r>
      <w:r>
        <w:t>.</w:t>
      </w:r>
    </w:p>
    <w:p w14:paraId="2571CD55" w14:textId="430AF034" w:rsidR="003D11B4" w:rsidRDefault="009F032D" w:rsidP="009F032D">
      <w:pPr>
        <w:pStyle w:val="Listnumbered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5ADDEB3" wp14:editId="4CEE8724">
            <wp:extent cx="3146091" cy="2278380"/>
            <wp:effectExtent l="0" t="0" r="0" b="762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6738" cy="230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77B4" w14:textId="5E0E5CF2" w:rsidR="001706F3" w:rsidRPr="00EF5E59" w:rsidRDefault="00EF5E59" w:rsidP="00EF5E59">
      <w:r>
        <w:t xml:space="preserve">Both GitHub and Azure runbooks are now enabled in your Nerdio Manager </w:t>
      </w:r>
      <w:r w:rsidR="00A66351" w:rsidRPr="00A66351">
        <w:rPr>
          <w:b/>
          <w:bCs/>
        </w:rPr>
        <w:t>I</w:t>
      </w:r>
      <w:r w:rsidRPr="00A66351">
        <w:rPr>
          <w:b/>
          <w:bCs/>
        </w:rPr>
        <w:t>ntegrations</w:t>
      </w:r>
      <w:r w:rsidR="00A66351">
        <w:t> </w:t>
      </w:r>
      <w:r>
        <w:t>module.</w:t>
      </w:r>
    </w:p>
    <w:sectPr w:rsidR="001706F3" w:rsidRPr="00EF5E59" w:rsidSect="00ED23B8">
      <w:footerReference w:type="default" r:id="rId37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24156" w14:textId="77777777" w:rsidR="007814F0" w:rsidRDefault="007814F0" w:rsidP="001E1936">
      <w:pPr>
        <w:spacing w:before="0" w:after="0" w:line="240" w:lineRule="auto"/>
      </w:pPr>
      <w:r>
        <w:separator/>
      </w:r>
    </w:p>
  </w:endnote>
  <w:endnote w:type="continuationSeparator" w:id="0">
    <w:p w14:paraId="630FFA39" w14:textId="77777777" w:rsidR="007814F0" w:rsidRDefault="007814F0" w:rsidP="001E1936">
      <w:pPr>
        <w:spacing w:before="0" w:after="0" w:line="240" w:lineRule="auto"/>
      </w:pPr>
      <w:r>
        <w:continuationSeparator/>
      </w:r>
    </w:p>
  </w:endnote>
  <w:endnote w:type="continuationNotice" w:id="1">
    <w:p w14:paraId="3CF56FD1" w14:textId="77777777" w:rsidR="007814F0" w:rsidRDefault="007814F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 Light">
    <w:altName w:val="Poppins Light"/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Light"/>
      <w:tblW w:w="953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6"/>
      <w:gridCol w:w="4859"/>
    </w:tblGrid>
    <w:tr w:rsidR="009610AB" w14:paraId="1CB81F10" w14:textId="77777777">
      <w:tc>
        <w:tcPr>
          <w:tcW w:w="4676" w:type="dxa"/>
        </w:tcPr>
        <w:p w14:paraId="68183F1C" w14:textId="77777777" w:rsidR="009610AB" w:rsidRPr="00EB69C8" w:rsidRDefault="009610AB" w:rsidP="009610AB">
          <w:pPr>
            <w:pStyle w:val="Footer"/>
          </w:pPr>
          <w:r w:rsidRPr="00EB69C8">
            <w:t>© Copyright Nerdio 2024</w:t>
          </w:r>
        </w:p>
      </w:tc>
      <w:tc>
        <w:tcPr>
          <w:tcW w:w="4859" w:type="dxa"/>
        </w:tcPr>
        <w:sdt>
          <w:sdtPr>
            <w:id w:val="-2037267191"/>
            <w:docPartObj>
              <w:docPartGallery w:val="Page Numbers (Bottom of Page)"/>
              <w:docPartUnique/>
            </w:docPartObj>
          </w:sdtPr>
          <w:sdtEndPr>
            <w:rPr>
              <w:noProof/>
            </w:rPr>
          </w:sdtEndPr>
          <w:sdtContent>
            <w:p w14:paraId="0539FD53" w14:textId="77777777" w:rsidR="009610AB" w:rsidRDefault="009610AB" w:rsidP="009610AB">
              <w:pPr>
                <w:pStyle w:val="Footer"/>
                <w:jc w:val="right"/>
              </w:pPr>
              <w:r>
                <w:fldChar w:fldCharType="begin"/>
              </w:r>
              <w:r>
                <w:instrText xml:space="preserve"> PAGE   \* MERGEFORMAT </w:instrText>
              </w:r>
              <w:r>
                <w:fldChar w:fldCharType="separate"/>
              </w:r>
              <w:r>
                <w:t>1</w:t>
              </w:r>
              <w:r>
                <w:rPr>
                  <w:noProof/>
                </w:rPr>
                <w:fldChar w:fldCharType="end"/>
              </w:r>
            </w:p>
          </w:sdtContent>
        </w:sdt>
      </w:tc>
    </w:tr>
  </w:tbl>
  <w:p w14:paraId="4B1E1674" w14:textId="77777777" w:rsidR="00E334B4" w:rsidRPr="00450AD6" w:rsidRDefault="00E334B4" w:rsidP="005657F3">
    <w:pPr>
      <w:pStyle w:val="Footer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8CE91" w14:textId="77777777" w:rsidR="007814F0" w:rsidRDefault="007814F0" w:rsidP="001E1936">
      <w:pPr>
        <w:spacing w:before="0" w:after="0" w:line="240" w:lineRule="auto"/>
      </w:pPr>
      <w:r>
        <w:separator/>
      </w:r>
    </w:p>
  </w:footnote>
  <w:footnote w:type="continuationSeparator" w:id="0">
    <w:p w14:paraId="3787F484" w14:textId="77777777" w:rsidR="007814F0" w:rsidRDefault="007814F0" w:rsidP="001E1936">
      <w:pPr>
        <w:spacing w:before="0" w:after="0" w:line="240" w:lineRule="auto"/>
      </w:pPr>
      <w:r>
        <w:continuationSeparator/>
      </w:r>
    </w:p>
  </w:footnote>
  <w:footnote w:type="continuationNotice" w:id="1">
    <w:p w14:paraId="53BFC38E" w14:textId="77777777" w:rsidR="007814F0" w:rsidRDefault="007814F0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00470"/>
    <w:multiLevelType w:val="hybridMultilevel"/>
    <w:tmpl w:val="B8A874CA"/>
    <w:lvl w:ilvl="0" w:tplc="79D8B172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6056AD"/>
    <w:multiLevelType w:val="hybridMultilevel"/>
    <w:tmpl w:val="82740DC6"/>
    <w:lvl w:ilvl="0" w:tplc="D8003206">
      <w:start w:val="1"/>
      <w:numFmt w:val="bullet"/>
      <w:pStyle w:val="Listbulleted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807284"/>
    <w:multiLevelType w:val="hybridMultilevel"/>
    <w:tmpl w:val="EA486AC4"/>
    <w:name w:val="2222"/>
    <w:lvl w:ilvl="0" w:tplc="5BD45470">
      <w:start w:val="1"/>
      <w:numFmt w:val="lowerLetter"/>
      <w:pStyle w:val="Listnumberedind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4F5836"/>
    <w:multiLevelType w:val="multilevel"/>
    <w:tmpl w:val="B1361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C6721B"/>
    <w:multiLevelType w:val="multilevel"/>
    <w:tmpl w:val="8474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C12185"/>
    <w:multiLevelType w:val="hybridMultilevel"/>
    <w:tmpl w:val="29CA9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7E7979"/>
    <w:multiLevelType w:val="multilevel"/>
    <w:tmpl w:val="DF321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006215"/>
    <w:multiLevelType w:val="hybridMultilevel"/>
    <w:tmpl w:val="114AAE88"/>
    <w:lvl w:ilvl="0" w:tplc="2EC4732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7047AC"/>
    <w:multiLevelType w:val="hybridMultilevel"/>
    <w:tmpl w:val="BD3C31A8"/>
    <w:name w:val="22222"/>
    <w:lvl w:ilvl="0" w:tplc="709C9A54">
      <w:start w:val="1"/>
      <w:numFmt w:val="lowerLetter"/>
      <w:lvlText w:val="%1."/>
      <w:lvlJc w:val="left"/>
      <w:pPr>
        <w:ind w:left="1267" w:hanging="360"/>
      </w:pPr>
    </w:lvl>
    <w:lvl w:ilvl="1" w:tplc="04090019" w:tentative="1">
      <w:start w:val="1"/>
      <w:numFmt w:val="lowerLetter"/>
      <w:lvlText w:val="%2."/>
      <w:lvlJc w:val="left"/>
      <w:pPr>
        <w:ind w:left="1987" w:hanging="360"/>
      </w:pPr>
    </w:lvl>
    <w:lvl w:ilvl="2" w:tplc="0409001B" w:tentative="1">
      <w:start w:val="1"/>
      <w:numFmt w:val="lowerRoman"/>
      <w:lvlText w:val="%3."/>
      <w:lvlJc w:val="right"/>
      <w:pPr>
        <w:ind w:left="2707" w:hanging="180"/>
      </w:pPr>
    </w:lvl>
    <w:lvl w:ilvl="3" w:tplc="0409000F" w:tentative="1">
      <w:start w:val="1"/>
      <w:numFmt w:val="decimal"/>
      <w:lvlText w:val="%4."/>
      <w:lvlJc w:val="left"/>
      <w:pPr>
        <w:ind w:left="3427" w:hanging="360"/>
      </w:pPr>
    </w:lvl>
    <w:lvl w:ilvl="4" w:tplc="04090019" w:tentative="1">
      <w:start w:val="1"/>
      <w:numFmt w:val="lowerLetter"/>
      <w:lvlText w:val="%5."/>
      <w:lvlJc w:val="left"/>
      <w:pPr>
        <w:ind w:left="4147" w:hanging="360"/>
      </w:pPr>
    </w:lvl>
    <w:lvl w:ilvl="5" w:tplc="0409001B" w:tentative="1">
      <w:start w:val="1"/>
      <w:numFmt w:val="lowerRoman"/>
      <w:lvlText w:val="%6."/>
      <w:lvlJc w:val="right"/>
      <w:pPr>
        <w:ind w:left="4867" w:hanging="180"/>
      </w:pPr>
    </w:lvl>
    <w:lvl w:ilvl="6" w:tplc="0409000F" w:tentative="1">
      <w:start w:val="1"/>
      <w:numFmt w:val="decimal"/>
      <w:lvlText w:val="%7."/>
      <w:lvlJc w:val="left"/>
      <w:pPr>
        <w:ind w:left="5587" w:hanging="360"/>
      </w:pPr>
    </w:lvl>
    <w:lvl w:ilvl="7" w:tplc="04090019" w:tentative="1">
      <w:start w:val="1"/>
      <w:numFmt w:val="lowerLetter"/>
      <w:lvlText w:val="%8."/>
      <w:lvlJc w:val="left"/>
      <w:pPr>
        <w:ind w:left="6307" w:hanging="360"/>
      </w:pPr>
    </w:lvl>
    <w:lvl w:ilvl="8" w:tplc="04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9" w15:restartNumberingAfterBreak="0">
    <w:nsid w:val="40676EEA"/>
    <w:multiLevelType w:val="hybridMultilevel"/>
    <w:tmpl w:val="1488088E"/>
    <w:lvl w:ilvl="0" w:tplc="887EAF1E">
      <w:start w:val="1"/>
      <w:numFmt w:val="decimal"/>
      <w:pStyle w:val="Listnumbered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936EB5"/>
    <w:multiLevelType w:val="hybridMultilevel"/>
    <w:tmpl w:val="34CCCB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6666E8"/>
    <w:multiLevelType w:val="multilevel"/>
    <w:tmpl w:val="56D6D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843B04"/>
    <w:multiLevelType w:val="hybridMultilevel"/>
    <w:tmpl w:val="F32A3F34"/>
    <w:lvl w:ilvl="0" w:tplc="339AFF98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D28497D"/>
    <w:multiLevelType w:val="hybridMultilevel"/>
    <w:tmpl w:val="F3768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8818A2"/>
    <w:multiLevelType w:val="hybridMultilevel"/>
    <w:tmpl w:val="5914DDE0"/>
    <w:name w:val="222"/>
    <w:lvl w:ilvl="0" w:tplc="85D23D78">
      <w:start w:val="1"/>
      <w:numFmt w:val="lowerLetter"/>
      <w:suff w:val="space"/>
      <w:lvlText w:val="%1."/>
      <w:lvlJc w:val="left"/>
      <w:pPr>
        <w:ind w:left="547" w:hanging="187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1AD0DC8"/>
    <w:multiLevelType w:val="multilevel"/>
    <w:tmpl w:val="B8DA3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A80BAD"/>
    <w:multiLevelType w:val="multilevel"/>
    <w:tmpl w:val="2D6A8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5AA078A8"/>
    <w:multiLevelType w:val="hybridMultilevel"/>
    <w:tmpl w:val="09429536"/>
    <w:name w:val="22"/>
    <w:lvl w:ilvl="0" w:tplc="4DA400FA">
      <w:start w:val="1"/>
      <w:numFmt w:val="bullet"/>
      <w:pStyle w:val="Listbulletedind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DA1348A"/>
    <w:multiLevelType w:val="hybridMultilevel"/>
    <w:tmpl w:val="ABA8CD2C"/>
    <w:lvl w:ilvl="0" w:tplc="D728D980">
      <w:start w:val="1"/>
      <w:numFmt w:val="bullet"/>
      <w:pStyle w:val="Listbulletedind2"/>
      <w:lvlText w:val=""/>
      <w:lvlJc w:val="left"/>
      <w:pPr>
        <w:ind w:left="115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3087627"/>
    <w:multiLevelType w:val="multilevel"/>
    <w:tmpl w:val="1518B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956C2D"/>
    <w:multiLevelType w:val="multilevel"/>
    <w:tmpl w:val="32CE5B0E"/>
    <w:name w:val="2"/>
    <w:lvl w:ilvl="0">
      <w:start w:val="1"/>
      <w:numFmt w:val="decimal"/>
      <w:pStyle w:val="Heading1"/>
      <w:suff w:val="space"/>
      <w:lvlText w:val="%1."/>
      <w:lvlJc w:val="left"/>
      <w:pPr>
        <w:ind w:left="2880" w:hanging="2880"/>
      </w:pPr>
      <w:rPr>
        <w:rFonts w:ascii="Poppins Light" w:hAnsi="Poppins Light" w:hint="default"/>
        <w:color w:val="1B9CB9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0" w:firstLine="360"/>
      </w:pPr>
      <w:rPr>
        <w:rFonts w:ascii="Poppins Light" w:hAnsi="Poppins Light" w:hint="default"/>
        <w:color w:val="1B9CB9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955596062">
    <w:abstractNumId w:val="9"/>
  </w:num>
  <w:num w:numId="2" w16cid:durableId="1794712913">
    <w:abstractNumId w:val="1"/>
  </w:num>
  <w:num w:numId="3" w16cid:durableId="1233395090">
    <w:abstractNumId w:val="18"/>
  </w:num>
  <w:num w:numId="4" w16cid:durableId="1095247672">
    <w:abstractNumId w:val="9"/>
  </w:num>
  <w:num w:numId="5" w16cid:durableId="1342195570">
    <w:abstractNumId w:val="1"/>
  </w:num>
  <w:num w:numId="6" w16cid:durableId="249894726">
    <w:abstractNumId w:val="9"/>
    <w:lvlOverride w:ilvl="0">
      <w:startOverride w:val="1"/>
    </w:lvlOverride>
  </w:num>
  <w:num w:numId="7" w16cid:durableId="1799488323">
    <w:abstractNumId w:val="9"/>
    <w:lvlOverride w:ilvl="0">
      <w:startOverride w:val="1"/>
    </w:lvlOverride>
  </w:num>
  <w:num w:numId="8" w16cid:durableId="996767237">
    <w:abstractNumId w:val="9"/>
    <w:lvlOverride w:ilvl="0">
      <w:startOverride w:val="1"/>
    </w:lvlOverride>
  </w:num>
  <w:num w:numId="9" w16cid:durableId="273440052">
    <w:abstractNumId w:val="20"/>
  </w:num>
  <w:num w:numId="10" w16cid:durableId="1970864476">
    <w:abstractNumId w:val="17"/>
  </w:num>
  <w:num w:numId="11" w16cid:durableId="2111465490">
    <w:abstractNumId w:val="14"/>
  </w:num>
  <w:num w:numId="12" w16cid:durableId="1727875270">
    <w:abstractNumId w:val="2"/>
  </w:num>
  <w:num w:numId="13" w16cid:durableId="1518278249">
    <w:abstractNumId w:val="2"/>
    <w:lvlOverride w:ilvl="0">
      <w:startOverride w:val="1"/>
    </w:lvlOverride>
  </w:num>
  <w:num w:numId="14" w16cid:durableId="1067606854">
    <w:abstractNumId w:val="2"/>
    <w:lvlOverride w:ilvl="0">
      <w:startOverride w:val="1"/>
    </w:lvlOverride>
  </w:num>
  <w:num w:numId="15" w16cid:durableId="47342225">
    <w:abstractNumId w:val="8"/>
  </w:num>
  <w:num w:numId="16" w16cid:durableId="2043824494">
    <w:abstractNumId w:val="2"/>
    <w:lvlOverride w:ilvl="0">
      <w:startOverride w:val="1"/>
    </w:lvlOverride>
  </w:num>
  <w:num w:numId="17" w16cid:durableId="1885365055">
    <w:abstractNumId w:val="16"/>
  </w:num>
  <w:num w:numId="18" w16cid:durableId="908265966">
    <w:abstractNumId w:val="7"/>
  </w:num>
  <w:num w:numId="19" w16cid:durableId="610744606">
    <w:abstractNumId w:val="12"/>
  </w:num>
  <w:num w:numId="20" w16cid:durableId="1818066296">
    <w:abstractNumId w:val="11"/>
  </w:num>
  <w:num w:numId="21" w16cid:durableId="901450155">
    <w:abstractNumId w:val="0"/>
  </w:num>
  <w:num w:numId="22" w16cid:durableId="129371699">
    <w:abstractNumId w:val="10"/>
  </w:num>
  <w:num w:numId="23" w16cid:durableId="1780491466">
    <w:abstractNumId w:val="19"/>
  </w:num>
  <w:num w:numId="24" w16cid:durableId="158546812">
    <w:abstractNumId w:val="6"/>
  </w:num>
  <w:num w:numId="25" w16cid:durableId="1460488833">
    <w:abstractNumId w:val="3"/>
  </w:num>
  <w:num w:numId="26" w16cid:durableId="1897662919">
    <w:abstractNumId w:val="15"/>
  </w:num>
  <w:num w:numId="27" w16cid:durableId="1037505117">
    <w:abstractNumId w:val="4"/>
  </w:num>
  <w:num w:numId="28" w16cid:durableId="516580212">
    <w:abstractNumId w:val="13"/>
  </w:num>
  <w:num w:numId="29" w16cid:durableId="1094714651">
    <w:abstractNumId w:val="9"/>
    <w:lvlOverride w:ilvl="0">
      <w:startOverride w:val="1"/>
    </w:lvlOverride>
  </w:num>
  <w:num w:numId="30" w16cid:durableId="189211406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659000100">
    <w:abstractNumId w:val="12"/>
    <w:lvlOverride w:ilvl="0">
      <w:startOverride w:val="1"/>
    </w:lvlOverride>
  </w:num>
  <w:num w:numId="32" w16cid:durableId="72702702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DD5"/>
    <w:rsid w:val="00012C31"/>
    <w:rsid w:val="0002011B"/>
    <w:rsid w:val="00020D97"/>
    <w:rsid w:val="00024D50"/>
    <w:rsid w:val="000307DB"/>
    <w:rsid w:val="00041581"/>
    <w:rsid w:val="0004277A"/>
    <w:rsid w:val="00046496"/>
    <w:rsid w:val="00047676"/>
    <w:rsid w:val="00050E9B"/>
    <w:rsid w:val="000519AB"/>
    <w:rsid w:val="00051FB0"/>
    <w:rsid w:val="00053484"/>
    <w:rsid w:val="000618AF"/>
    <w:rsid w:val="00065763"/>
    <w:rsid w:val="00065BD6"/>
    <w:rsid w:val="000727C2"/>
    <w:rsid w:val="0007374F"/>
    <w:rsid w:val="00073919"/>
    <w:rsid w:val="00077672"/>
    <w:rsid w:val="00080C24"/>
    <w:rsid w:val="00084E9E"/>
    <w:rsid w:val="000A2F89"/>
    <w:rsid w:val="000A4EEC"/>
    <w:rsid w:val="000A633C"/>
    <w:rsid w:val="000B4682"/>
    <w:rsid w:val="000B5089"/>
    <w:rsid w:val="000B5F84"/>
    <w:rsid w:val="000B7E90"/>
    <w:rsid w:val="000C1CCF"/>
    <w:rsid w:val="000C355F"/>
    <w:rsid w:val="000C45AC"/>
    <w:rsid w:val="000D4D0C"/>
    <w:rsid w:val="000D5354"/>
    <w:rsid w:val="000F338E"/>
    <w:rsid w:val="000F3872"/>
    <w:rsid w:val="000F3B6D"/>
    <w:rsid w:val="000F5BFF"/>
    <w:rsid w:val="00107D36"/>
    <w:rsid w:val="00113969"/>
    <w:rsid w:val="00113C88"/>
    <w:rsid w:val="00120AEB"/>
    <w:rsid w:val="0012252F"/>
    <w:rsid w:val="00123D22"/>
    <w:rsid w:val="00125A58"/>
    <w:rsid w:val="00125CA7"/>
    <w:rsid w:val="00131F70"/>
    <w:rsid w:val="001365D4"/>
    <w:rsid w:val="00137E06"/>
    <w:rsid w:val="001415E8"/>
    <w:rsid w:val="00142143"/>
    <w:rsid w:val="00147755"/>
    <w:rsid w:val="0015007C"/>
    <w:rsid w:val="00152BB7"/>
    <w:rsid w:val="00153ACB"/>
    <w:rsid w:val="00156A63"/>
    <w:rsid w:val="0016119D"/>
    <w:rsid w:val="00165644"/>
    <w:rsid w:val="00167CD5"/>
    <w:rsid w:val="001706F3"/>
    <w:rsid w:val="00171C30"/>
    <w:rsid w:val="001742EF"/>
    <w:rsid w:val="00176E64"/>
    <w:rsid w:val="00177117"/>
    <w:rsid w:val="00190690"/>
    <w:rsid w:val="00192091"/>
    <w:rsid w:val="00192F32"/>
    <w:rsid w:val="00195A8C"/>
    <w:rsid w:val="001A6CBE"/>
    <w:rsid w:val="001B22FE"/>
    <w:rsid w:val="001B2B79"/>
    <w:rsid w:val="001C09F0"/>
    <w:rsid w:val="001C4577"/>
    <w:rsid w:val="001D65FF"/>
    <w:rsid w:val="001E0173"/>
    <w:rsid w:val="001E15CF"/>
    <w:rsid w:val="001E1936"/>
    <w:rsid w:val="001E1C7D"/>
    <w:rsid w:val="001E249A"/>
    <w:rsid w:val="001E55B3"/>
    <w:rsid w:val="001E62C8"/>
    <w:rsid w:val="001E7E29"/>
    <w:rsid w:val="001F001E"/>
    <w:rsid w:val="001F354C"/>
    <w:rsid w:val="001F7195"/>
    <w:rsid w:val="001F7498"/>
    <w:rsid w:val="00206969"/>
    <w:rsid w:val="00207285"/>
    <w:rsid w:val="002126E0"/>
    <w:rsid w:val="00216637"/>
    <w:rsid w:val="00222CC4"/>
    <w:rsid w:val="002245A7"/>
    <w:rsid w:val="0022716A"/>
    <w:rsid w:val="002339A7"/>
    <w:rsid w:val="00234FDE"/>
    <w:rsid w:val="002362A1"/>
    <w:rsid w:val="00237283"/>
    <w:rsid w:val="00240F50"/>
    <w:rsid w:val="00251A77"/>
    <w:rsid w:val="0025261A"/>
    <w:rsid w:val="0025545B"/>
    <w:rsid w:val="002701BD"/>
    <w:rsid w:val="002765CA"/>
    <w:rsid w:val="002802E6"/>
    <w:rsid w:val="00281AF0"/>
    <w:rsid w:val="0028252F"/>
    <w:rsid w:val="00290530"/>
    <w:rsid w:val="002B0FE0"/>
    <w:rsid w:val="002B1255"/>
    <w:rsid w:val="002B277B"/>
    <w:rsid w:val="002B36F0"/>
    <w:rsid w:val="002C1140"/>
    <w:rsid w:val="002C3DAA"/>
    <w:rsid w:val="002C5B47"/>
    <w:rsid w:val="002D3AB2"/>
    <w:rsid w:val="002E22BD"/>
    <w:rsid w:val="002E71B9"/>
    <w:rsid w:val="002F1E9F"/>
    <w:rsid w:val="002F3069"/>
    <w:rsid w:val="002F797F"/>
    <w:rsid w:val="003001C1"/>
    <w:rsid w:val="00303FF8"/>
    <w:rsid w:val="00305094"/>
    <w:rsid w:val="003078DC"/>
    <w:rsid w:val="00312ED4"/>
    <w:rsid w:val="003130B7"/>
    <w:rsid w:val="00330CEC"/>
    <w:rsid w:val="003331DC"/>
    <w:rsid w:val="00344882"/>
    <w:rsid w:val="00347C4B"/>
    <w:rsid w:val="00352A97"/>
    <w:rsid w:val="00363DEA"/>
    <w:rsid w:val="003641B2"/>
    <w:rsid w:val="00370190"/>
    <w:rsid w:val="003802E4"/>
    <w:rsid w:val="0038604E"/>
    <w:rsid w:val="00386E3D"/>
    <w:rsid w:val="00387A6B"/>
    <w:rsid w:val="00392906"/>
    <w:rsid w:val="00397880"/>
    <w:rsid w:val="003A4029"/>
    <w:rsid w:val="003A40F5"/>
    <w:rsid w:val="003A565D"/>
    <w:rsid w:val="003B792B"/>
    <w:rsid w:val="003C0434"/>
    <w:rsid w:val="003C3F1A"/>
    <w:rsid w:val="003C48B4"/>
    <w:rsid w:val="003C6810"/>
    <w:rsid w:val="003C746F"/>
    <w:rsid w:val="003D11B4"/>
    <w:rsid w:val="003E09B3"/>
    <w:rsid w:val="003E1F62"/>
    <w:rsid w:val="003E6A85"/>
    <w:rsid w:val="003F3B13"/>
    <w:rsid w:val="003F5F55"/>
    <w:rsid w:val="003F62DF"/>
    <w:rsid w:val="003F6591"/>
    <w:rsid w:val="00400463"/>
    <w:rsid w:val="004006FF"/>
    <w:rsid w:val="0040204B"/>
    <w:rsid w:val="004109DE"/>
    <w:rsid w:val="004253AB"/>
    <w:rsid w:val="004338CC"/>
    <w:rsid w:val="00435A4B"/>
    <w:rsid w:val="004458F1"/>
    <w:rsid w:val="00450AD6"/>
    <w:rsid w:val="004513AA"/>
    <w:rsid w:val="004573DC"/>
    <w:rsid w:val="00464A02"/>
    <w:rsid w:val="00464C88"/>
    <w:rsid w:val="00465D1D"/>
    <w:rsid w:val="00466FAF"/>
    <w:rsid w:val="004700A4"/>
    <w:rsid w:val="004754AF"/>
    <w:rsid w:val="004756CB"/>
    <w:rsid w:val="00482075"/>
    <w:rsid w:val="004843BB"/>
    <w:rsid w:val="00490F9F"/>
    <w:rsid w:val="00492B01"/>
    <w:rsid w:val="0049486D"/>
    <w:rsid w:val="0049655D"/>
    <w:rsid w:val="00496D40"/>
    <w:rsid w:val="004A53D2"/>
    <w:rsid w:val="004A636D"/>
    <w:rsid w:val="004B1E5A"/>
    <w:rsid w:val="004B27D3"/>
    <w:rsid w:val="004B697B"/>
    <w:rsid w:val="004C1812"/>
    <w:rsid w:val="004C61B6"/>
    <w:rsid w:val="004C7AAC"/>
    <w:rsid w:val="004D00F7"/>
    <w:rsid w:val="004D1F24"/>
    <w:rsid w:val="004E55A3"/>
    <w:rsid w:val="004F2E63"/>
    <w:rsid w:val="004F36B8"/>
    <w:rsid w:val="004F44FC"/>
    <w:rsid w:val="004F6A60"/>
    <w:rsid w:val="004F7807"/>
    <w:rsid w:val="005000F6"/>
    <w:rsid w:val="00501CEC"/>
    <w:rsid w:val="00504166"/>
    <w:rsid w:val="00507F79"/>
    <w:rsid w:val="00510B0A"/>
    <w:rsid w:val="005128E1"/>
    <w:rsid w:val="00521FE9"/>
    <w:rsid w:val="00523EC1"/>
    <w:rsid w:val="005331CA"/>
    <w:rsid w:val="005332DF"/>
    <w:rsid w:val="00534C8D"/>
    <w:rsid w:val="00536913"/>
    <w:rsid w:val="00537B0D"/>
    <w:rsid w:val="005404F3"/>
    <w:rsid w:val="00544D02"/>
    <w:rsid w:val="00546673"/>
    <w:rsid w:val="005510A5"/>
    <w:rsid w:val="00552CD7"/>
    <w:rsid w:val="00552DC3"/>
    <w:rsid w:val="00560369"/>
    <w:rsid w:val="00560ABA"/>
    <w:rsid w:val="005657F3"/>
    <w:rsid w:val="0057014D"/>
    <w:rsid w:val="00571B5A"/>
    <w:rsid w:val="00572267"/>
    <w:rsid w:val="00587B96"/>
    <w:rsid w:val="00592F23"/>
    <w:rsid w:val="005A0B5C"/>
    <w:rsid w:val="005A7376"/>
    <w:rsid w:val="005B2791"/>
    <w:rsid w:val="005B3BD8"/>
    <w:rsid w:val="005C39E8"/>
    <w:rsid w:val="005C4373"/>
    <w:rsid w:val="005C7C20"/>
    <w:rsid w:val="005D00C1"/>
    <w:rsid w:val="005D423F"/>
    <w:rsid w:val="005E5851"/>
    <w:rsid w:val="005E75B1"/>
    <w:rsid w:val="005F3FC4"/>
    <w:rsid w:val="00605447"/>
    <w:rsid w:val="00610FA6"/>
    <w:rsid w:val="00612E0C"/>
    <w:rsid w:val="00622925"/>
    <w:rsid w:val="006257FC"/>
    <w:rsid w:val="00626194"/>
    <w:rsid w:val="006264EB"/>
    <w:rsid w:val="00635068"/>
    <w:rsid w:val="0063537D"/>
    <w:rsid w:val="00645797"/>
    <w:rsid w:val="00647108"/>
    <w:rsid w:val="0065040C"/>
    <w:rsid w:val="00650D04"/>
    <w:rsid w:val="00651707"/>
    <w:rsid w:val="00654A32"/>
    <w:rsid w:val="006635E9"/>
    <w:rsid w:val="00666C60"/>
    <w:rsid w:val="00673549"/>
    <w:rsid w:val="0067588B"/>
    <w:rsid w:val="00676A9D"/>
    <w:rsid w:val="00691361"/>
    <w:rsid w:val="00691962"/>
    <w:rsid w:val="00691EF7"/>
    <w:rsid w:val="00692F83"/>
    <w:rsid w:val="00693009"/>
    <w:rsid w:val="006952C1"/>
    <w:rsid w:val="006965A2"/>
    <w:rsid w:val="00697551"/>
    <w:rsid w:val="006A645B"/>
    <w:rsid w:val="006A7E01"/>
    <w:rsid w:val="006A7F9B"/>
    <w:rsid w:val="006B2B65"/>
    <w:rsid w:val="006B5F57"/>
    <w:rsid w:val="006B710B"/>
    <w:rsid w:val="006C1AFE"/>
    <w:rsid w:val="006C22A6"/>
    <w:rsid w:val="006C4427"/>
    <w:rsid w:val="006C455C"/>
    <w:rsid w:val="006C7A2E"/>
    <w:rsid w:val="006D0E4F"/>
    <w:rsid w:val="006D101A"/>
    <w:rsid w:val="006E04ED"/>
    <w:rsid w:val="006E29E6"/>
    <w:rsid w:val="006E3311"/>
    <w:rsid w:val="006E59A9"/>
    <w:rsid w:val="006E763C"/>
    <w:rsid w:val="006F274D"/>
    <w:rsid w:val="006F27D3"/>
    <w:rsid w:val="006F28E4"/>
    <w:rsid w:val="006F292F"/>
    <w:rsid w:val="006F4699"/>
    <w:rsid w:val="006F481C"/>
    <w:rsid w:val="006F5C85"/>
    <w:rsid w:val="006F7E5D"/>
    <w:rsid w:val="007038EE"/>
    <w:rsid w:val="00706A4A"/>
    <w:rsid w:val="00710868"/>
    <w:rsid w:val="00714274"/>
    <w:rsid w:val="00714630"/>
    <w:rsid w:val="00716BD8"/>
    <w:rsid w:val="00717112"/>
    <w:rsid w:val="00717677"/>
    <w:rsid w:val="00726E95"/>
    <w:rsid w:val="0073429A"/>
    <w:rsid w:val="00741DC6"/>
    <w:rsid w:val="007460E6"/>
    <w:rsid w:val="00757366"/>
    <w:rsid w:val="007628BA"/>
    <w:rsid w:val="00764C5E"/>
    <w:rsid w:val="0077266F"/>
    <w:rsid w:val="00773DF2"/>
    <w:rsid w:val="00773F7A"/>
    <w:rsid w:val="00777A8A"/>
    <w:rsid w:val="007814F0"/>
    <w:rsid w:val="007830C3"/>
    <w:rsid w:val="00783CDD"/>
    <w:rsid w:val="007903DA"/>
    <w:rsid w:val="007936D4"/>
    <w:rsid w:val="00793E00"/>
    <w:rsid w:val="00793E11"/>
    <w:rsid w:val="00796321"/>
    <w:rsid w:val="007968A9"/>
    <w:rsid w:val="00796AC8"/>
    <w:rsid w:val="007B7F60"/>
    <w:rsid w:val="007C10BA"/>
    <w:rsid w:val="007D18C2"/>
    <w:rsid w:val="007D2126"/>
    <w:rsid w:val="007D426C"/>
    <w:rsid w:val="007D7664"/>
    <w:rsid w:val="007D7FB1"/>
    <w:rsid w:val="007E1368"/>
    <w:rsid w:val="007E57B5"/>
    <w:rsid w:val="007F2FE3"/>
    <w:rsid w:val="007F5B74"/>
    <w:rsid w:val="007F6DB5"/>
    <w:rsid w:val="007F7310"/>
    <w:rsid w:val="00801BEF"/>
    <w:rsid w:val="00803828"/>
    <w:rsid w:val="00803E5F"/>
    <w:rsid w:val="0081460D"/>
    <w:rsid w:val="00815B51"/>
    <w:rsid w:val="008230C3"/>
    <w:rsid w:val="00825F60"/>
    <w:rsid w:val="00832874"/>
    <w:rsid w:val="008330E2"/>
    <w:rsid w:val="008338E0"/>
    <w:rsid w:val="008367F2"/>
    <w:rsid w:val="00836CEF"/>
    <w:rsid w:val="00837BBA"/>
    <w:rsid w:val="0084308C"/>
    <w:rsid w:val="008448CA"/>
    <w:rsid w:val="00844CC1"/>
    <w:rsid w:val="0084738B"/>
    <w:rsid w:val="00851AC2"/>
    <w:rsid w:val="00851C24"/>
    <w:rsid w:val="00854E3C"/>
    <w:rsid w:val="008619E9"/>
    <w:rsid w:val="00863F0C"/>
    <w:rsid w:val="008657E9"/>
    <w:rsid w:val="00870E69"/>
    <w:rsid w:val="008715A7"/>
    <w:rsid w:val="0087572E"/>
    <w:rsid w:val="008758B2"/>
    <w:rsid w:val="00881DB4"/>
    <w:rsid w:val="00882CC5"/>
    <w:rsid w:val="00882DEA"/>
    <w:rsid w:val="00883977"/>
    <w:rsid w:val="00886E9B"/>
    <w:rsid w:val="00892510"/>
    <w:rsid w:val="00897371"/>
    <w:rsid w:val="008A0CC1"/>
    <w:rsid w:val="008A7CE4"/>
    <w:rsid w:val="008B18DD"/>
    <w:rsid w:val="008B36F4"/>
    <w:rsid w:val="008B39DC"/>
    <w:rsid w:val="008B79B5"/>
    <w:rsid w:val="008C4E04"/>
    <w:rsid w:val="008C4ECF"/>
    <w:rsid w:val="008C691B"/>
    <w:rsid w:val="008D0D15"/>
    <w:rsid w:val="008D1123"/>
    <w:rsid w:val="008D54D1"/>
    <w:rsid w:val="008D5909"/>
    <w:rsid w:val="008D5A5C"/>
    <w:rsid w:val="008D6640"/>
    <w:rsid w:val="008F2155"/>
    <w:rsid w:val="0090155B"/>
    <w:rsid w:val="00901C85"/>
    <w:rsid w:val="00912DF0"/>
    <w:rsid w:val="00913F09"/>
    <w:rsid w:val="00916469"/>
    <w:rsid w:val="009172B7"/>
    <w:rsid w:val="00922C54"/>
    <w:rsid w:val="00924998"/>
    <w:rsid w:val="009300B5"/>
    <w:rsid w:val="00930AAD"/>
    <w:rsid w:val="00937AFD"/>
    <w:rsid w:val="009402A0"/>
    <w:rsid w:val="00940AA0"/>
    <w:rsid w:val="009425FA"/>
    <w:rsid w:val="009463BF"/>
    <w:rsid w:val="009610AB"/>
    <w:rsid w:val="009610F1"/>
    <w:rsid w:val="00962CED"/>
    <w:rsid w:val="009816C0"/>
    <w:rsid w:val="00992628"/>
    <w:rsid w:val="009970D9"/>
    <w:rsid w:val="00997684"/>
    <w:rsid w:val="009A2962"/>
    <w:rsid w:val="009A7D0A"/>
    <w:rsid w:val="009B317F"/>
    <w:rsid w:val="009B63FC"/>
    <w:rsid w:val="009C535F"/>
    <w:rsid w:val="009C6DA8"/>
    <w:rsid w:val="009D267F"/>
    <w:rsid w:val="009D5C5F"/>
    <w:rsid w:val="009D5DD5"/>
    <w:rsid w:val="009D6848"/>
    <w:rsid w:val="009D7144"/>
    <w:rsid w:val="009E302A"/>
    <w:rsid w:val="009E5DBD"/>
    <w:rsid w:val="009E7373"/>
    <w:rsid w:val="009F032D"/>
    <w:rsid w:val="009F3107"/>
    <w:rsid w:val="009F3AB7"/>
    <w:rsid w:val="00A0309C"/>
    <w:rsid w:val="00A042B4"/>
    <w:rsid w:val="00A072F3"/>
    <w:rsid w:val="00A1636E"/>
    <w:rsid w:val="00A21E73"/>
    <w:rsid w:val="00A30CEA"/>
    <w:rsid w:val="00A317F8"/>
    <w:rsid w:val="00A4268E"/>
    <w:rsid w:val="00A50CF3"/>
    <w:rsid w:val="00A5213D"/>
    <w:rsid w:val="00A52F4E"/>
    <w:rsid w:val="00A551CB"/>
    <w:rsid w:val="00A61691"/>
    <w:rsid w:val="00A63031"/>
    <w:rsid w:val="00A64A48"/>
    <w:rsid w:val="00A66351"/>
    <w:rsid w:val="00A728AE"/>
    <w:rsid w:val="00A755FB"/>
    <w:rsid w:val="00A75DD5"/>
    <w:rsid w:val="00A829D9"/>
    <w:rsid w:val="00AA0A98"/>
    <w:rsid w:val="00AA4B4C"/>
    <w:rsid w:val="00AA61D3"/>
    <w:rsid w:val="00AB0B7D"/>
    <w:rsid w:val="00AB4AD7"/>
    <w:rsid w:val="00AB6055"/>
    <w:rsid w:val="00AB7641"/>
    <w:rsid w:val="00AB7DFA"/>
    <w:rsid w:val="00AC1202"/>
    <w:rsid w:val="00AC3628"/>
    <w:rsid w:val="00AC4830"/>
    <w:rsid w:val="00AC576C"/>
    <w:rsid w:val="00AD13C3"/>
    <w:rsid w:val="00AD1B67"/>
    <w:rsid w:val="00AE2800"/>
    <w:rsid w:val="00AE2B12"/>
    <w:rsid w:val="00AF16DB"/>
    <w:rsid w:val="00AF4CDF"/>
    <w:rsid w:val="00AF595C"/>
    <w:rsid w:val="00B120C9"/>
    <w:rsid w:val="00B14714"/>
    <w:rsid w:val="00B17372"/>
    <w:rsid w:val="00B22D56"/>
    <w:rsid w:val="00B24B18"/>
    <w:rsid w:val="00B24B20"/>
    <w:rsid w:val="00B267A5"/>
    <w:rsid w:val="00B35C62"/>
    <w:rsid w:val="00B35FDE"/>
    <w:rsid w:val="00B40EED"/>
    <w:rsid w:val="00B60278"/>
    <w:rsid w:val="00B60F35"/>
    <w:rsid w:val="00B6123C"/>
    <w:rsid w:val="00B66661"/>
    <w:rsid w:val="00B70973"/>
    <w:rsid w:val="00B73D57"/>
    <w:rsid w:val="00B751B8"/>
    <w:rsid w:val="00B842CA"/>
    <w:rsid w:val="00B85F4C"/>
    <w:rsid w:val="00B86963"/>
    <w:rsid w:val="00B90055"/>
    <w:rsid w:val="00B933B2"/>
    <w:rsid w:val="00B94854"/>
    <w:rsid w:val="00B976AE"/>
    <w:rsid w:val="00BA0EE8"/>
    <w:rsid w:val="00BA5C82"/>
    <w:rsid w:val="00BA68FA"/>
    <w:rsid w:val="00BA6E18"/>
    <w:rsid w:val="00BB2446"/>
    <w:rsid w:val="00BB2642"/>
    <w:rsid w:val="00BB313A"/>
    <w:rsid w:val="00BB3EEB"/>
    <w:rsid w:val="00BB407C"/>
    <w:rsid w:val="00BB5C5C"/>
    <w:rsid w:val="00BC5E3F"/>
    <w:rsid w:val="00BC5E91"/>
    <w:rsid w:val="00BC73C9"/>
    <w:rsid w:val="00BD59B3"/>
    <w:rsid w:val="00BE015F"/>
    <w:rsid w:val="00BE4770"/>
    <w:rsid w:val="00BE531C"/>
    <w:rsid w:val="00BE6964"/>
    <w:rsid w:val="00BF5F1B"/>
    <w:rsid w:val="00BF61DE"/>
    <w:rsid w:val="00BF7010"/>
    <w:rsid w:val="00C05692"/>
    <w:rsid w:val="00C130DD"/>
    <w:rsid w:val="00C15461"/>
    <w:rsid w:val="00C178D8"/>
    <w:rsid w:val="00C20CE2"/>
    <w:rsid w:val="00C20D06"/>
    <w:rsid w:val="00C21663"/>
    <w:rsid w:val="00C222A7"/>
    <w:rsid w:val="00C251CF"/>
    <w:rsid w:val="00C259CB"/>
    <w:rsid w:val="00C26C43"/>
    <w:rsid w:val="00C35CD0"/>
    <w:rsid w:val="00C403B5"/>
    <w:rsid w:val="00C41DEB"/>
    <w:rsid w:val="00C516AD"/>
    <w:rsid w:val="00C54461"/>
    <w:rsid w:val="00C55564"/>
    <w:rsid w:val="00C6401D"/>
    <w:rsid w:val="00C650B9"/>
    <w:rsid w:val="00C66E8B"/>
    <w:rsid w:val="00C70576"/>
    <w:rsid w:val="00C71A20"/>
    <w:rsid w:val="00C776B2"/>
    <w:rsid w:val="00C80B89"/>
    <w:rsid w:val="00C827F8"/>
    <w:rsid w:val="00C85BD7"/>
    <w:rsid w:val="00C86375"/>
    <w:rsid w:val="00C86B81"/>
    <w:rsid w:val="00C91515"/>
    <w:rsid w:val="00C92B33"/>
    <w:rsid w:val="00CA1D61"/>
    <w:rsid w:val="00CA46BF"/>
    <w:rsid w:val="00CA7B29"/>
    <w:rsid w:val="00CB0BDB"/>
    <w:rsid w:val="00CB14C8"/>
    <w:rsid w:val="00CB4247"/>
    <w:rsid w:val="00CC2077"/>
    <w:rsid w:val="00CC2370"/>
    <w:rsid w:val="00CC3108"/>
    <w:rsid w:val="00CC4DCE"/>
    <w:rsid w:val="00CC5C17"/>
    <w:rsid w:val="00CC6E05"/>
    <w:rsid w:val="00CC6EFA"/>
    <w:rsid w:val="00CC7034"/>
    <w:rsid w:val="00CC7D23"/>
    <w:rsid w:val="00CD11F1"/>
    <w:rsid w:val="00CD4232"/>
    <w:rsid w:val="00CD689E"/>
    <w:rsid w:val="00CE0476"/>
    <w:rsid w:val="00CE43FE"/>
    <w:rsid w:val="00CE784E"/>
    <w:rsid w:val="00CE7D23"/>
    <w:rsid w:val="00CF206C"/>
    <w:rsid w:val="00CF2520"/>
    <w:rsid w:val="00CF3082"/>
    <w:rsid w:val="00CF43F5"/>
    <w:rsid w:val="00CF5F9C"/>
    <w:rsid w:val="00D062A4"/>
    <w:rsid w:val="00D10012"/>
    <w:rsid w:val="00D10A7E"/>
    <w:rsid w:val="00D147D6"/>
    <w:rsid w:val="00D1651C"/>
    <w:rsid w:val="00D16655"/>
    <w:rsid w:val="00D23EED"/>
    <w:rsid w:val="00D25E23"/>
    <w:rsid w:val="00D26C3A"/>
    <w:rsid w:val="00D36073"/>
    <w:rsid w:val="00D40881"/>
    <w:rsid w:val="00D42D9C"/>
    <w:rsid w:val="00D433C6"/>
    <w:rsid w:val="00D478D5"/>
    <w:rsid w:val="00D528EA"/>
    <w:rsid w:val="00D539AE"/>
    <w:rsid w:val="00D6503E"/>
    <w:rsid w:val="00D701EC"/>
    <w:rsid w:val="00D71101"/>
    <w:rsid w:val="00D72F95"/>
    <w:rsid w:val="00D77EC4"/>
    <w:rsid w:val="00D8076C"/>
    <w:rsid w:val="00D8798D"/>
    <w:rsid w:val="00D94063"/>
    <w:rsid w:val="00DA02DF"/>
    <w:rsid w:val="00DA2A52"/>
    <w:rsid w:val="00DA61A1"/>
    <w:rsid w:val="00DB091B"/>
    <w:rsid w:val="00DB16BD"/>
    <w:rsid w:val="00DB618E"/>
    <w:rsid w:val="00DC184B"/>
    <w:rsid w:val="00DC1A7B"/>
    <w:rsid w:val="00DC4361"/>
    <w:rsid w:val="00DD0845"/>
    <w:rsid w:val="00DD2EC9"/>
    <w:rsid w:val="00DE5F7E"/>
    <w:rsid w:val="00DE64DA"/>
    <w:rsid w:val="00DE6B22"/>
    <w:rsid w:val="00DE7E6E"/>
    <w:rsid w:val="00DF0085"/>
    <w:rsid w:val="00DF0277"/>
    <w:rsid w:val="00DF3055"/>
    <w:rsid w:val="00DF4CAE"/>
    <w:rsid w:val="00DF6A19"/>
    <w:rsid w:val="00E012C4"/>
    <w:rsid w:val="00E01DDC"/>
    <w:rsid w:val="00E10622"/>
    <w:rsid w:val="00E10A2E"/>
    <w:rsid w:val="00E1184B"/>
    <w:rsid w:val="00E1378D"/>
    <w:rsid w:val="00E21AAC"/>
    <w:rsid w:val="00E266D3"/>
    <w:rsid w:val="00E32A6A"/>
    <w:rsid w:val="00E334B4"/>
    <w:rsid w:val="00E404BE"/>
    <w:rsid w:val="00E5014F"/>
    <w:rsid w:val="00E51A2F"/>
    <w:rsid w:val="00E56803"/>
    <w:rsid w:val="00E636D1"/>
    <w:rsid w:val="00E63980"/>
    <w:rsid w:val="00E66D95"/>
    <w:rsid w:val="00E96D08"/>
    <w:rsid w:val="00E97BBC"/>
    <w:rsid w:val="00EA1621"/>
    <w:rsid w:val="00EA6808"/>
    <w:rsid w:val="00EA6DAC"/>
    <w:rsid w:val="00EB2493"/>
    <w:rsid w:val="00EB3025"/>
    <w:rsid w:val="00EB334C"/>
    <w:rsid w:val="00EB5E4C"/>
    <w:rsid w:val="00EB7234"/>
    <w:rsid w:val="00EC0B7E"/>
    <w:rsid w:val="00ED23B8"/>
    <w:rsid w:val="00ED4825"/>
    <w:rsid w:val="00EE3F29"/>
    <w:rsid w:val="00EE4924"/>
    <w:rsid w:val="00EE721A"/>
    <w:rsid w:val="00EF375B"/>
    <w:rsid w:val="00EF5E59"/>
    <w:rsid w:val="00EF7ACB"/>
    <w:rsid w:val="00F03967"/>
    <w:rsid w:val="00F072D7"/>
    <w:rsid w:val="00F208D9"/>
    <w:rsid w:val="00F2367C"/>
    <w:rsid w:val="00F23AA7"/>
    <w:rsid w:val="00F43158"/>
    <w:rsid w:val="00F45AB4"/>
    <w:rsid w:val="00F527E9"/>
    <w:rsid w:val="00F56FED"/>
    <w:rsid w:val="00F5796F"/>
    <w:rsid w:val="00F609D3"/>
    <w:rsid w:val="00F6552B"/>
    <w:rsid w:val="00F66BF3"/>
    <w:rsid w:val="00F67D5B"/>
    <w:rsid w:val="00F7048B"/>
    <w:rsid w:val="00F7180D"/>
    <w:rsid w:val="00F71AB8"/>
    <w:rsid w:val="00F9295B"/>
    <w:rsid w:val="00F94161"/>
    <w:rsid w:val="00FA1D63"/>
    <w:rsid w:val="00FA4C7C"/>
    <w:rsid w:val="00FA57D0"/>
    <w:rsid w:val="00FB04CA"/>
    <w:rsid w:val="00FB7F4A"/>
    <w:rsid w:val="00FC0B56"/>
    <w:rsid w:val="00FC3A98"/>
    <w:rsid w:val="00FC5D8C"/>
    <w:rsid w:val="00FC6250"/>
    <w:rsid w:val="00FD42B3"/>
    <w:rsid w:val="00FD6255"/>
    <w:rsid w:val="00FE10EF"/>
    <w:rsid w:val="00FE5355"/>
    <w:rsid w:val="00FF02B5"/>
    <w:rsid w:val="00FF078B"/>
    <w:rsid w:val="00FF1F00"/>
    <w:rsid w:val="00FF3B74"/>
    <w:rsid w:val="00FF5BE9"/>
    <w:rsid w:val="0C3351E9"/>
    <w:rsid w:val="1EF115C3"/>
    <w:rsid w:val="247AD07B"/>
    <w:rsid w:val="2CE292C6"/>
    <w:rsid w:val="71A8E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AF6FE"/>
  <w15:chartTrackingRefBased/>
  <w15:docId w15:val="{563C4F25-E379-4CAF-A3C1-4ADA408CD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0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962"/>
    <w:pPr>
      <w:spacing w:before="120" w:after="120"/>
      <w:jc w:val="both"/>
    </w:pPr>
    <w:rPr>
      <w:rFonts w:ascii="Poppins Light" w:hAnsi="Poppins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55B3"/>
    <w:pPr>
      <w:keepNext/>
      <w:keepLines/>
      <w:pageBreakBefore/>
      <w:numPr>
        <w:numId w:val="9"/>
      </w:numPr>
      <w:spacing w:before="240" w:after="0"/>
      <w:outlineLvl w:val="0"/>
    </w:pPr>
    <w:rPr>
      <w:rFonts w:eastAsiaTheme="majorEastAsia" w:cstheme="majorBidi"/>
      <w:b/>
      <w:color w:val="1B9BB8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2DEA"/>
    <w:pPr>
      <w:keepNext/>
      <w:keepLines/>
      <w:numPr>
        <w:ilvl w:val="1"/>
        <w:numId w:val="9"/>
      </w:numPr>
      <w:spacing w:before="360" w:after="200"/>
      <w:ind w:left="0" w:firstLine="0"/>
      <w:outlineLvl w:val="1"/>
    </w:pPr>
    <w:rPr>
      <w:rFonts w:eastAsiaTheme="majorEastAsia" w:cstheme="majorBidi"/>
      <w:b/>
      <w:color w:val="1B9BB8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7684"/>
    <w:pPr>
      <w:keepNext/>
      <w:keepLines/>
      <w:spacing w:before="240" w:after="240"/>
      <w:outlineLvl w:val="2"/>
    </w:pPr>
    <w:rPr>
      <w:rFonts w:eastAsiaTheme="majorEastAsia" w:cstheme="majorBidi"/>
      <w:b/>
      <w:color w:val="1B9BB8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56CB"/>
    <w:pPr>
      <w:keepNext/>
      <w:keepLines/>
      <w:outlineLvl w:val="3"/>
    </w:pPr>
    <w:rPr>
      <w:rFonts w:eastAsiaTheme="majorEastAsia" w:cstheme="majorBidi"/>
      <w:b/>
      <w:iCs/>
      <w:color w:val="1B9BB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3069"/>
    <w:pPr>
      <w:keepNext/>
      <w:keepLines/>
      <w:spacing w:before="40" w:after="0"/>
      <w:outlineLvl w:val="4"/>
    </w:pPr>
    <w:rPr>
      <w:rFonts w:eastAsiaTheme="majorEastAsia" w:cstheme="majorBidi"/>
      <w:color w:val="1B9BB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rsid w:val="002F3069"/>
    <w:rPr>
      <w:i/>
      <w:iCs/>
    </w:rPr>
  </w:style>
  <w:style w:type="table" w:styleId="TableGridLight">
    <w:name w:val="Grid Table Light"/>
    <w:basedOn w:val="TableNormal"/>
    <w:uiPriority w:val="40"/>
    <w:rsid w:val="006930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Listnumbered">
    <w:name w:val="List numbered"/>
    <w:basedOn w:val="Normal"/>
    <w:link w:val="ListnumberedChar"/>
    <w:qFormat/>
    <w:rsid w:val="001B22FE"/>
    <w:pPr>
      <w:numPr>
        <w:numId w:val="1"/>
      </w:numPr>
      <w:spacing w:line="276" w:lineRule="auto"/>
    </w:pPr>
    <w:rPr>
      <w:rFonts w:cs="Poppins"/>
    </w:rPr>
  </w:style>
  <w:style w:type="character" w:customStyle="1" w:styleId="ListnumberedChar">
    <w:name w:val="List numbered Char"/>
    <w:basedOn w:val="DefaultParagraphFont"/>
    <w:link w:val="Listnumbered"/>
    <w:rsid w:val="001B22FE"/>
    <w:rPr>
      <w:rFonts w:ascii="Poppins Light" w:hAnsi="Poppins Light" w:cs="Poppins"/>
    </w:rPr>
  </w:style>
  <w:style w:type="paragraph" w:customStyle="1" w:styleId="Bodyind">
    <w:name w:val="Body ind"/>
    <w:basedOn w:val="Normal"/>
    <w:link w:val="BodyindChar"/>
    <w:qFormat/>
    <w:rsid w:val="002245A7"/>
    <w:pPr>
      <w:spacing w:line="276" w:lineRule="auto"/>
      <w:ind w:left="360"/>
    </w:pPr>
  </w:style>
  <w:style w:type="character" w:customStyle="1" w:styleId="BodyindChar">
    <w:name w:val="Body ind Char"/>
    <w:basedOn w:val="DefaultParagraphFont"/>
    <w:link w:val="Bodyind"/>
    <w:rsid w:val="002245A7"/>
    <w:rPr>
      <w:rFonts w:ascii="Poppins Light" w:hAnsi="Poppins Light"/>
    </w:rPr>
  </w:style>
  <w:style w:type="paragraph" w:customStyle="1" w:styleId="Listbulleted">
    <w:name w:val="List bulleted"/>
    <w:basedOn w:val="Normal"/>
    <w:link w:val="ListbulletedChar"/>
    <w:autoRedefine/>
    <w:uiPriority w:val="1"/>
    <w:qFormat/>
    <w:rsid w:val="00E66D95"/>
    <w:pPr>
      <w:numPr>
        <w:numId w:val="2"/>
      </w:numPr>
      <w:spacing w:line="240" w:lineRule="auto"/>
      <w:ind w:left="360"/>
    </w:pPr>
    <w:rPr>
      <w:szCs w:val="20"/>
    </w:rPr>
  </w:style>
  <w:style w:type="character" w:customStyle="1" w:styleId="ListbulletedChar">
    <w:name w:val="List bulleted Char"/>
    <w:basedOn w:val="DefaultParagraphFont"/>
    <w:link w:val="Listbulleted"/>
    <w:uiPriority w:val="1"/>
    <w:rsid w:val="00E66D95"/>
    <w:rPr>
      <w:rFonts w:ascii="Poppins Light" w:hAnsi="Poppins Light"/>
      <w:szCs w:val="20"/>
    </w:rPr>
  </w:style>
  <w:style w:type="paragraph" w:customStyle="1" w:styleId="Listnumberedind">
    <w:name w:val="List numbered ind"/>
    <w:basedOn w:val="Listnumbered"/>
    <w:autoRedefine/>
    <w:rsid w:val="00C178D8"/>
    <w:pPr>
      <w:numPr>
        <w:numId w:val="0"/>
      </w:numPr>
      <w:ind w:left="1267"/>
    </w:pPr>
  </w:style>
  <w:style w:type="paragraph" w:customStyle="1" w:styleId="Listbulletedind">
    <w:name w:val="List bulleted ind"/>
    <w:basedOn w:val="Listbulleted"/>
    <w:link w:val="ListbulletedindChar"/>
    <w:uiPriority w:val="1"/>
    <w:qFormat/>
    <w:rsid w:val="00DA02DF"/>
    <w:pPr>
      <w:numPr>
        <w:numId w:val="10"/>
      </w:numPr>
      <w:ind w:left="720"/>
    </w:pPr>
  </w:style>
  <w:style w:type="character" w:customStyle="1" w:styleId="ListbulletedindChar">
    <w:name w:val="List bulleted ind Char"/>
    <w:basedOn w:val="ListbulletedChar"/>
    <w:link w:val="Listbulletedind"/>
    <w:uiPriority w:val="1"/>
    <w:rsid w:val="00DA02DF"/>
    <w:rPr>
      <w:rFonts w:ascii="Poppins Light" w:hAnsi="Poppins Light"/>
      <w:szCs w:val="20"/>
    </w:rPr>
  </w:style>
  <w:style w:type="paragraph" w:customStyle="1" w:styleId="Procedureheading">
    <w:name w:val="Procedure heading"/>
    <w:basedOn w:val="Normal"/>
    <w:next w:val="Listnumbered"/>
    <w:link w:val="ProcedureheadingChar"/>
    <w:autoRedefine/>
    <w:qFormat/>
    <w:rsid w:val="000C1CCF"/>
    <w:pPr>
      <w:spacing w:before="240" w:line="276" w:lineRule="auto"/>
    </w:pPr>
    <w:rPr>
      <w:rFonts w:eastAsiaTheme="minorEastAsia"/>
      <w:b/>
      <w:sz w:val="24"/>
      <w:lang w:val="uk-UA" w:eastAsia="uk-UA"/>
    </w:rPr>
  </w:style>
  <w:style w:type="character" w:customStyle="1" w:styleId="ProcedureheadingChar">
    <w:name w:val="Procedure heading Char"/>
    <w:basedOn w:val="DefaultParagraphFont"/>
    <w:link w:val="Procedureheading"/>
    <w:rsid w:val="000C1CCF"/>
    <w:rPr>
      <w:rFonts w:ascii="Poppins Light" w:eastAsiaTheme="minorEastAsia" w:hAnsi="Poppins Light"/>
      <w:b/>
      <w:sz w:val="24"/>
      <w:lang w:val="uk-UA" w:eastAsia="uk-UA"/>
    </w:rPr>
  </w:style>
  <w:style w:type="paragraph" w:customStyle="1" w:styleId="Bodyind2">
    <w:name w:val="Body ind 2"/>
    <w:basedOn w:val="Bodyind"/>
    <w:link w:val="Bodyind2Char"/>
    <w:qFormat/>
    <w:rsid w:val="001C09F0"/>
    <w:pPr>
      <w:ind w:left="720"/>
    </w:pPr>
    <w:rPr>
      <w:rFonts w:eastAsiaTheme="minorEastAsia"/>
      <w:lang w:val="en-GB"/>
    </w:rPr>
  </w:style>
  <w:style w:type="character" w:customStyle="1" w:styleId="Bodyind2Char">
    <w:name w:val="Body ind 2 Char"/>
    <w:basedOn w:val="BodyindChar"/>
    <w:link w:val="Bodyind2"/>
    <w:rsid w:val="001C09F0"/>
    <w:rPr>
      <w:rFonts w:ascii="Poppins Light" w:eastAsiaTheme="minorEastAsia" w:hAnsi="Poppins Light"/>
      <w:lang w:val="en-GB"/>
    </w:rPr>
  </w:style>
  <w:style w:type="paragraph" w:styleId="NormalWeb">
    <w:name w:val="Normal (Web)"/>
    <w:basedOn w:val="Normal"/>
    <w:uiPriority w:val="99"/>
    <w:semiHidden/>
    <w:unhideWhenUsed/>
    <w:rsid w:val="007D766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ing1notinTOC">
    <w:name w:val="Heading 1 (not in TOC)"/>
    <w:next w:val="Normal"/>
    <w:qFormat/>
    <w:rsid w:val="004A53D2"/>
    <w:pPr>
      <w:pageBreakBefore/>
      <w:spacing w:after="200" w:line="276" w:lineRule="auto"/>
    </w:pPr>
    <w:rPr>
      <w:rFonts w:ascii="Poppins Light" w:eastAsiaTheme="minorEastAsia" w:hAnsi="Poppins Light"/>
      <w:b/>
      <w:color w:val="1B9BB8"/>
      <w:sz w:val="32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1E55B3"/>
    <w:rPr>
      <w:rFonts w:ascii="Poppins Light" w:eastAsiaTheme="majorEastAsia" w:hAnsi="Poppins Light" w:cstheme="majorBidi"/>
      <w:b/>
      <w:color w:val="1B9BB8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2DEA"/>
    <w:rPr>
      <w:rFonts w:ascii="Poppins Light" w:eastAsiaTheme="majorEastAsia" w:hAnsi="Poppins Light" w:cstheme="majorBidi"/>
      <w:b/>
      <w:color w:val="1B9BB8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97684"/>
    <w:rPr>
      <w:rFonts w:ascii="Poppins Light" w:eastAsiaTheme="majorEastAsia" w:hAnsi="Poppins Light" w:cstheme="majorBidi"/>
      <w:b/>
      <w:color w:val="1B9BB8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756CB"/>
    <w:rPr>
      <w:rFonts w:ascii="Poppins Light" w:eastAsiaTheme="majorEastAsia" w:hAnsi="Poppins Light" w:cstheme="majorBidi"/>
      <w:b/>
      <w:iCs/>
      <w:color w:val="1B9BB8"/>
    </w:rPr>
  </w:style>
  <w:style w:type="paragraph" w:styleId="TOC1">
    <w:name w:val="toc 1"/>
    <w:basedOn w:val="Normal"/>
    <w:next w:val="Normal"/>
    <w:autoRedefine/>
    <w:uiPriority w:val="39"/>
    <w:unhideWhenUsed/>
    <w:rsid w:val="00125CA7"/>
    <w:pPr>
      <w:tabs>
        <w:tab w:val="right" w:leader="dot" w:pos="9350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1C09F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C09F0"/>
    <w:pPr>
      <w:tabs>
        <w:tab w:val="right" w:leader="dot" w:pos="9350"/>
      </w:tabs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2F3069"/>
    <w:rPr>
      <w:rFonts w:ascii="Poppins Light" w:eastAsiaTheme="majorEastAsia" w:hAnsi="Poppins Light" w:cstheme="majorBidi"/>
      <w:color w:val="1B9BB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8715A7"/>
    <w:pPr>
      <w:spacing w:before="7200" w:after="0" w:line="240" w:lineRule="auto"/>
      <w:contextualSpacing/>
      <w:jc w:val="center"/>
    </w:pPr>
    <w:rPr>
      <w:rFonts w:ascii="Poppins" w:eastAsiaTheme="majorEastAsia" w:hAnsi="Poppins" w:cstheme="majorBidi"/>
      <w:b/>
      <w:color w:val="FFFFFF" w:themeColor="background1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15A7"/>
    <w:rPr>
      <w:rFonts w:ascii="Poppins" w:eastAsiaTheme="majorEastAsia" w:hAnsi="Poppins" w:cstheme="majorBidi"/>
      <w:b/>
      <w:color w:val="FFFFFF" w:themeColor="background1"/>
      <w:spacing w:val="-10"/>
      <w:kern w:val="28"/>
      <w:sz w:val="72"/>
      <w:szCs w:val="56"/>
    </w:rPr>
  </w:style>
  <w:style w:type="character" w:styleId="Hyperlink">
    <w:name w:val="Hyperlink"/>
    <w:basedOn w:val="DefaultParagraphFont"/>
    <w:uiPriority w:val="99"/>
    <w:unhideWhenUsed/>
    <w:rsid w:val="002F3069"/>
    <w:rPr>
      <w:rFonts w:ascii="Poppins Light" w:hAnsi="Poppins Light"/>
      <w:color w:val="1B9BB8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C09F0"/>
    <w:rPr>
      <w:color w:val="954F72" w:themeColor="followedHyperlink"/>
      <w:u w:val="single"/>
    </w:rPr>
  </w:style>
  <w:style w:type="paragraph" w:styleId="CommentText">
    <w:name w:val="annotation text"/>
    <w:basedOn w:val="Normal"/>
    <w:link w:val="CommentTextChar"/>
    <w:autoRedefine/>
    <w:uiPriority w:val="99"/>
    <w:unhideWhenUsed/>
    <w:rsid w:val="0067588B"/>
    <w:pPr>
      <w:spacing w:before="720" w:after="0" w:line="240" w:lineRule="auto"/>
      <w:jc w:val="left"/>
    </w:pPr>
    <w:rPr>
      <w:sz w:val="24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7588B"/>
    <w:rPr>
      <w:rFonts w:ascii="Poppins Light" w:hAnsi="Poppins Light"/>
      <w:sz w:val="24"/>
      <w:szCs w:val="20"/>
    </w:rPr>
  </w:style>
  <w:style w:type="paragraph" w:styleId="CommentSubject">
    <w:name w:val="annotation subject"/>
    <w:basedOn w:val="Normal"/>
    <w:next w:val="Normal"/>
    <w:link w:val="CommentSubjectChar"/>
    <w:uiPriority w:val="99"/>
    <w:semiHidden/>
    <w:unhideWhenUsed/>
    <w:rsid w:val="001C09F0"/>
    <w:pPr>
      <w:spacing w:line="240" w:lineRule="auto"/>
    </w:pPr>
    <w:rPr>
      <w:b/>
      <w:bCs/>
      <w:sz w:val="20"/>
      <w:szCs w:val="20"/>
    </w:rPr>
  </w:style>
  <w:style w:type="character" w:customStyle="1" w:styleId="CommentSubjectChar">
    <w:name w:val="Comment Subject Char"/>
    <w:basedOn w:val="DefaultParagraphFont"/>
    <w:link w:val="CommentSubject"/>
    <w:uiPriority w:val="99"/>
    <w:semiHidden/>
    <w:rsid w:val="001C09F0"/>
    <w:rPr>
      <w:rFonts w:ascii="Poppins Light" w:hAnsi="Poppins Light"/>
      <w:b/>
      <w:bCs/>
      <w:sz w:val="20"/>
      <w:szCs w:val="20"/>
    </w:rPr>
  </w:style>
  <w:style w:type="table" w:styleId="TableGrid">
    <w:name w:val="Table Grid"/>
    <w:basedOn w:val="TableNormal"/>
    <w:uiPriority w:val="39"/>
    <w:rsid w:val="007936D4"/>
    <w:pPr>
      <w:spacing w:after="0" w:line="240" w:lineRule="auto"/>
    </w:pPr>
    <w:rPr>
      <w:rFonts w:ascii="Poppins Light" w:hAnsi="Poppins Light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</w:tblPr>
    <w:trPr>
      <w:tblHeader/>
    </w:trPr>
    <w:tcPr>
      <w:shd w:val="clear" w:color="auto" w:fill="auto"/>
    </w:tcPr>
    <w:tblStylePr w:type="firstRow">
      <w:rPr>
        <w:rFonts w:ascii="Poppins" w:hAnsi="Poppins"/>
        <w:b/>
        <w:sz w:val="22"/>
      </w:rPr>
      <w:tblPr/>
      <w:tcPr>
        <w:shd w:val="clear" w:color="auto" w:fill="E7E6E6" w:themeFill="background2"/>
      </w:tcPr>
    </w:tblStylePr>
  </w:style>
  <w:style w:type="paragraph" w:styleId="TOCHeading">
    <w:name w:val="TOC Heading"/>
    <w:basedOn w:val="Heading1"/>
    <w:next w:val="Normal"/>
    <w:uiPriority w:val="39"/>
    <w:unhideWhenUsed/>
    <w:rsid w:val="001C09F0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1C09F0"/>
    <w:rPr>
      <w:color w:val="605E5C"/>
      <w:shd w:val="clear" w:color="auto" w:fill="E1DFDD"/>
    </w:rPr>
  </w:style>
  <w:style w:type="table" w:customStyle="1" w:styleId="Note">
    <w:name w:val="Note"/>
    <w:basedOn w:val="TableGrid2"/>
    <w:uiPriority w:val="99"/>
    <w:rsid w:val="00D478D5"/>
    <w:pPr>
      <w:spacing w:after="0" w:line="240" w:lineRule="auto"/>
    </w:pPr>
    <w:rPr>
      <w:rFonts w:ascii="Poppins Light" w:hAnsi="Poppins Light"/>
      <w:szCs w:val="20"/>
      <w:lang w:eastAsia="ja-JP"/>
    </w:rPr>
    <w:tblPr>
      <w:tblBorders>
        <w:top w:val="single" w:sz="24" w:space="0" w:color="1B9CB9"/>
        <w:insideH w:val="none" w:sz="0" w:space="0" w:color="auto"/>
        <w:insideV w:val="none" w:sz="0" w:space="0" w:color="auto"/>
      </w:tblBorders>
    </w:tblPr>
    <w:tcPr>
      <w:shd w:val="clear" w:color="auto" w:fill="EBF9FC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Important">
    <w:name w:val="Important"/>
    <w:basedOn w:val="TableNormal"/>
    <w:uiPriority w:val="99"/>
    <w:rsid w:val="001B2B79"/>
    <w:pPr>
      <w:spacing w:after="0" w:line="240" w:lineRule="auto"/>
    </w:pPr>
    <w:rPr>
      <w:rFonts w:ascii="Poppins Light" w:hAnsi="Poppins Light"/>
    </w:rPr>
    <w:tblPr>
      <w:tblBorders>
        <w:top w:val="single" w:sz="24" w:space="0" w:color="800000"/>
      </w:tblBorders>
    </w:tblPr>
    <w:tcPr>
      <w:shd w:val="clear" w:color="auto" w:fill="FFF7F7"/>
    </w:tcPr>
  </w:style>
  <w:style w:type="table" w:styleId="TableGrid2">
    <w:name w:val="Table Grid 2"/>
    <w:basedOn w:val="TableNormal"/>
    <w:uiPriority w:val="99"/>
    <w:semiHidden/>
    <w:unhideWhenUsed/>
    <w:rsid w:val="00693009"/>
    <w:pPr>
      <w:spacing w:before="120" w:after="12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itleSub">
    <w:name w:val="TitleSub"/>
    <w:basedOn w:val="Title"/>
    <w:qFormat/>
    <w:rsid w:val="00125CA7"/>
    <w:pPr>
      <w:spacing w:before="0" w:after="840"/>
    </w:pPr>
    <w:rPr>
      <w:color w:val="1B9CB9"/>
      <w:sz w:val="56"/>
    </w:rPr>
  </w:style>
  <w:style w:type="paragraph" w:customStyle="1" w:styleId="Code">
    <w:name w:val="Code"/>
    <w:basedOn w:val="Normal"/>
    <w:next w:val="Normal"/>
    <w:link w:val="CodeChar"/>
    <w:qFormat/>
    <w:rsid w:val="00C15461"/>
    <w:rPr>
      <w:rFonts w:ascii="Consolas" w:hAnsi="Consolas"/>
      <w:sz w:val="24"/>
    </w:rPr>
  </w:style>
  <w:style w:type="character" w:customStyle="1" w:styleId="CodeChar">
    <w:name w:val="Code Char"/>
    <w:basedOn w:val="DefaultParagraphFont"/>
    <w:link w:val="Code"/>
    <w:rsid w:val="00C15461"/>
    <w:rPr>
      <w:rFonts w:ascii="Consolas" w:hAnsi="Consolas"/>
      <w:sz w:val="24"/>
    </w:rPr>
  </w:style>
  <w:style w:type="character" w:styleId="CommentReference">
    <w:name w:val="annotation reference"/>
    <w:basedOn w:val="DefaultParagraphFont"/>
    <w:semiHidden/>
    <w:unhideWhenUsed/>
    <w:rsid w:val="00EF5E59"/>
    <w:rPr>
      <w:sz w:val="16"/>
      <w:szCs w:val="16"/>
    </w:rPr>
  </w:style>
  <w:style w:type="character" w:styleId="Mention">
    <w:name w:val="Mention"/>
    <w:basedOn w:val="DefaultParagraphFont"/>
    <w:unhideWhenUsed/>
    <w:rsid w:val="00650D04"/>
    <w:rPr>
      <w:color w:val="2B579A"/>
      <w:shd w:val="clear" w:color="auto" w:fill="E1DFDD"/>
    </w:rPr>
  </w:style>
  <w:style w:type="paragraph" w:customStyle="1" w:styleId="Listbulletedind2">
    <w:name w:val="List bulleted ind 2"/>
    <w:basedOn w:val="Listbulletedind"/>
    <w:link w:val="Listbulletedind2Char"/>
    <w:qFormat/>
    <w:rsid w:val="00CC6E05"/>
    <w:pPr>
      <w:numPr>
        <w:numId w:val="3"/>
      </w:numPr>
      <w:spacing w:line="276" w:lineRule="auto"/>
    </w:pPr>
  </w:style>
  <w:style w:type="character" w:customStyle="1" w:styleId="Listbulletedind2Char">
    <w:name w:val="List bulleted ind 2 Char"/>
    <w:basedOn w:val="ListbulletedindChar"/>
    <w:link w:val="Listbulletedind2"/>
    <w:rsid w:val="008D54D1"/>
    <w:rPr>
      <w:rFonts w:ascii="Poppins Light" w:hAnsi="Poppins Light"/>
      <w:szCs w:val="20"/>
    </w:rPr>
  </w:style>
  <w:style w:type="paragraph" w:customStyle="1" w:styleId="Listnumberedind2">
    <w:name w:val="List numbered ind 2"/>
    <w:basedOn w:val="Listnumbered"/>
    <w:link w:val="Listnumberedind2Char"/>
    <w:qFormat/>
    <w:rsid w:val="00113969"/>
    <w:pPr>
      <w:numPr>
        <w:numId w:val="12"/>
      </w:numPr>
      <w:ind w:left="720"/>
    </w:pPr>
  </w:style>
  <w:style w:type="paragraph" w:styleId="Header">
    <w:name w:val="header"/>
    <w:basedOn w:val="Normal"/>
    <w:link w:val="HeaderChar"/>
    <w:uiPriority w:val="99"/>
    <w:unhideWhenUsed/>
    <w:rsid w:val="001E193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Listnumberedind2Char">
    <w:name w:val="List numbered ind 2 Char"/>
    <w:basedOn w:val="ListnumberedChar"/>
    <w:link w:val="Listnumberedind2"/>
    <w:rsid w:val="00113969"/>
    <w:rPr>
      <w:rFonts w:ascii="Poppins Light" w:hAnsi="Poppins Light" w:cs="Poppins"/>
    </w:rPr>
  </w:style>
  <w:style w:type="character" w:customStyle="1" w:styleId="HeaderChar">
    <w:name w:val="Header Char"/>
    <w:basedOn w:val="DefaultParagraphFont"/>
    <w:link w:val="Header"/>
    <w:uiPriority w:val="99"/>
    <w:rsid w:val="001E1936"/>
    <w:rPr>
      <w:rFonts w:ascii="Poppins Light" w:hAnsi="Poppins Light"/>
    </w:rPr>
  </w:style>
  <w:style w:type="paragraph" w:styleId="Footer">
    <w:name w:val="footer"/>
    <w:basedOn w:val="Normal"/>
    <w:link w:val="FooterChar"/>
    <w:uiPriority w:val="99"/>
    <w:unhideWhenUsed/>
    <w:rsid w:val="00237283"/>
    <w:pPr>
      <w:tabs>
        <w:tab w:val="center" w:pos="4680"/>
        <w:tab w:val="right" w:pos="9360"/>
      </w:tabs>
      <w:spacing w:before="0" w:after="0" w:line="240" w:lineRule="auto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237283"/>
    <w:rPr>
      <w:rFonts w:ascii="Poppins Light" w:hAnsi="Poppins Light"/>
      <w:sz w:val="20"/>
    </w:rPr>
  </w:style>
  <w:style w:type="paragraph" w:styleId="Revision">
    <w:name w:val="Revision"/>
    <w:hidden/>
    <w:uiPriority w:val="99"/>
    <w:semiHidden/>
    <w:rsid w:val="00783CDD"/>
    <w:pPr>
      <w:spacing w:after="0" w:line="240" w:lineRule="auto"/>
    </w:pPr>
    <w:rPr>
      <w:rFonts w:ascii="Poppins Light" w:hAnsi="Poppins Light"/>
    </w:rPr>
  </w:style>
  <w:style w:type="paragraph" w:customStyle="1" w:styleId="Revision0">
    <w:name w:val="Revision #"/>
    <w:basedOn w:val="Normal"/>
    <w:link w:val="RevisionChar"/>
    <w:qFormat/>
    <w:rsid w:val="00125CA7"/>
    <w:pPr>
      <w:jc w:val="center"/>
    </w:pPr>
    <w:rPr>
      <w:b/>
      <w:color w:val="FFFFFF" w:themeColor="background1"/>
      <w:sz w:val="36"/>
    </w:rPr>
  </w:style>
  <w:style w:type="character" w:customStyle="1" w:styleId="RevisionChar">
    <w:name w:val="Revision # Char"/>
    <w:basedOn w:val="DefaultParagraphFont"/>
    <w:link w:val="Revision0"/>
    <w:rsid w:val="00125CA7"/>
    <w:rPr>
      <w:rFonts w:ascii="Poppins Light" w:hAnsi="Poppins Light"/>
      <w:b/>
      <w:color w:val="FFFFFF" w:themeColor="background1"/>
      <w:sz w:val="36"/>
    </w:rPr>
  </w:style>
  <w:style w:type="paragraph" w:styleId="ListParagraph">
    <w:name w:val="List Paragraph"/>
    <w:basedOn w:val="Normal"/>
    <w:uiPriority w:val="34"/>
    <w:rsid w:val="00BE4770"/>
    <w:pPr>
      <w:ind w:left="720"/>
      <w:contextualSpacing/>
    </w:pPr>
  </w:style>
  <w:style w:type="table" w:customStyle="1" w:styleId="Style1">
    <w:name w:val="Style1"/>
    <w:basedOn w:val="TableNormal"/>
    <w:uiPriority w:val="99"/>
    <w:rsid w:val="005D00C1"/>
    <w:pPr>
      <w:spacing w:after="0" w:line="240" w:lineRule="auto"/>
    </w:pPr>
    <w:rPr>
      <w:rFonts w:ascii="Poppins Light" w:hAnsi="Poppins Light"/>
    </w:rPr>
    <w:tblPr>
      <w:tblBorders>
        <w:top w:val="single" w:sz="24" w:space="0" w:color="D7DF23"/>
      </w:tblBorders>
    </w:tblPr>
    <w:tcPr>
      <w:shd w:val="clear" w:color="auto" w:fill="FAFBE5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marketplace.visualstudio.com/items?itemName=GitHub.vscode-pull-request-github" TargetMode="External"/><Relationship Id="rId20" Type="http://schemas.openxmlformats.org/officeDocument/2006/relationships/hyperlink" Target="mailto:yourname@example.com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hyperlink" Target="https://portal.azure.com/" TargetMode="External"/><Relationship Id="rId37" Type="http://schemas.openxmlformats.org/officeDocument/2006/relationships/footer" Target="footer1.xml"/><Relationship Id="rId40" Type="http://schemas.microsoft.com/office/2019/05/relationships/documenttasks" Target="documenttasks/documenttasks1.xml"/><Relationship Id="rId5" Type="http://schemas.openxmlformats.org/officeDocument/2006/relationships/numbering" Target="numbering.xml"/><Relationship Id="rId15" Type="http://schemas.openxmlformats.org/officeDocument/2006/relationships/hyperlink" Target="https://docs.github.com/en/repositories/creating-and-managing-repositories/creating-a-new-repository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kopyn\Documents\Templates\Template_for_Internal_Use.dotx" TargetMode="External"/></Relationships>
</file>

<file path=word/documenttasks/documenttasks1.xml><?xml version="1.0" encoding="utf-8"?>
<t:Tasks xmlns:t="http://schemas.microsoft.com/office/tasks/2019/documenttasks" xmlns:oel="http://schemas.microsoft.com/office/2019/extlst">
  <t:Task id="{5B35795F-3DB5-46A2-AED5-88C44DE294FA}">
    <t:Anchor>
      <t:Comment id="706433519"/>
    </t:Anchor>
    <t:History>
      <t:Event id="{C6FF79DE-298B-4F02-9CD7-E07A64ACA598}" time="2024-06-18T02:33:44.238Z">
        <t:Attribution userId="S::clong@getnerdio.com::e5078774-d01c-4021-aed0-0391b176fbf6" userProvider="AD" userName="Carl Long"/>
        <t:Anchor>
          <t:Comment id="2132307413"/>
        </t:Anchor>
        <t:Create/>
      </t:Event>
      <t:Event id="{E3208AA0-81FD-40FC-9488-1014FE460BA6}" time="2024-06-18T02:33:44.238Z">
        <t:Attribution userId="S::clong@getnerdio.com::e5078774-d01c-4021-aed0-0391b176fbf6" userProvider="AD" userName="Carl Long"/>
        <t:Anchor>
          <t:Comment id="2132307413"/>
        </t:Anchor>
        <t:Assign userId="S::kmurray@getnerdio.com::cf53e283-f407-497f-8372-a20253f89b01" userProvider="AD" userName="Kevin Murray"/>
      </t:Event>
      <t:Event id="{878606BB-3C47-4F27-A67D-5F414162EF0B}" time="2024-06-18T02:33:44.238Z">
        <t:Attribution userId="S::clong@getnerdio.com::e5078774-d01c-4021-aed0-0391b176fbf6" userProvider="AD" userName="Carl Long"/>
        <t:Anchor>
          <t:Comment id="2132307413"/>
        </t:Anchor>
        <t:SetTitle title="I think this requires an extension @Kevin Murray - You mention opening VSC and then signing into GitHub - I don’t see that in my instance of VSC - is this required https://code.visualstudio.com/docs/sourcecontrol/github"/>
      </t:Event>
    </t:History>
  </t:Task>
  <t:Task id="{3A5573E0-623B-440E-9664-85056FA50262}">
    <t:Anchor>
      <t:Comment id="706434966"/>
    </t:Anchor>
    <t:History>
      <t:Event id="{940D1B62-E603-45A0-A998-B982F0D835BD}" time="2024-06-18T02:37:25.83Z">
        <t:Attribution userId="S::clong@getnerdio.com::e5078774-d01c-4021-aed0-0391b176fbf6" userProvider="AD" userName="Carl Long"/>
        <t:Anchor>
          <t:Comment id="545422988"/>
        </t:Anchor>
        <t:Create/>
      </t:Event>
      <t:Event id="{FA3D4BF1-81B7-4A11-8620-CFFE762465EE}" time="2024-06-18T02:37:25.83Z">
        <t:Attribution userId="S::clong@getnerdio.com::e5078774-d01c-4021-aed0-0391b176fbf6" userProvider="AD" userName="Carl Long"/>
        <t:Anchor>
          <t:Comment id="545422988"/>
        </t:Anchor>
        <t:Assign userId="S::kmurray@getnerdio.com::cf53e283-f407-497f-8372-a20253f89b01" userProvider="AD" userName="Kevin Murray"/>
      </t:Event>
      <t:Event id="{D3A174A2-CDFA-42AF-9114-6FA5BA85A28E}" time="2024-06-18T02:37:25.83Z">
        <t:Attribution userId="S::clong@getnerdio.com::e5078774-d01c-4021-aed0-0391b176fbf6" userProvider="AD" userName="Carl Long"/>
        <t:Anchor>
          <t:Comment id="545422988"/>
        </t:Anchor>
        <t:SetTitle title="Same as the above - I was able to use the extension and I did login with my email - @Kevin Murray , we may need some quick details on this. "/>
      </t:Event>
    </t:History>
  </t:Task>
</t:Task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C3BEBC63CADF45B783F6170239E516" ma:contentTypeVersion="10" ma:contentTypeDescription="Create a new document." ma:contentTypeScope="" ma:versionID="c0cfeab7c692c39ee365bad2a3d41e25">
  <xsd:schema xmlns:xsd="http://www.w3.org/2001/XMLSchema" xmlns:xs="http://www.w3.org/2001/XMLSchema" xmlns:p="http://schemas.microsoft.com/office/2006/metadata/properties" xmlns:ns2="3a51fc15-5560-4291-b6b8-34c25bd67039" xmlns:ns3="25d9fbc3-da04-4b55-b33f-f18be26dd946" targetNamespace="http://schemas.microsoft.com/office/2006/metadata/properties" ma:root="true" ma:fieldsID="8fd2ca67e1add14581afbe8bb28a00db" ns2:_="" ns3:_="">
    <xsd:import namespace="3a51fc15-5560-4291-b6b8-34c25bd67039"/>
    <xsd:import namespace="25d9fbc3-da04-4b55-b33f-f18be26dd9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51fc15-5560-4291-b6b8-34c25bd670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d9fbc3-da04-4b55-b33f-f18be26dd94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37ADD89-07B7-4D95-A8F2-E2960D22DBB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FBEFD59-7CFB-453B-B508-3ADBAFB59B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4592F5-6B44-4DEF-A70E-2C33A54983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51fc15-5560-4291-b6b8-34c25bd67039"/>
    <ds:schemaRef ds:uri="25d9fbc3-da04-4b55-b33f-f18be26dd9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026B6EA-A090-4BC6-B124-98287308B4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Template_for_Internal_Use.dotx</Template>
  <TotalTime>2364</TotalTime>
  <Pages>14</Pages>
  <Words>1220</Words>
  <Characters>6958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8162</CharactersWithSpaces>
  <SharedDoc>false</SharedDoc>
  <HLinks>
    <vt:vector size="216" baseType="variant">
      <vt:variant>
        <vt:i4>1245249</vt:i4>
      </vt:variant>
      <vt:variant>
        <vt:i4>51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>home</vt:lpwstr>
      </vt:variant>
      <vt:variant>
        <vt:i4>7012447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_Enable_Azure_Runbooks</vt:lpwstr>
      </vt:variant>
      <vt:variant>
        <vt:i4>57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_Secure_the_Repo</vt:lpwstr>
      </vt:variant>
      <vt:variant>
        <vt:i4>1376289</vt:i4>
      </vt:variant>
      <vt:variant>
        <vt:i4>42</vt:i4>
      </vt:variant>
      <vt:variant>
        <vt:i4>0</vt:i4>
      </vt:variant>
      <vt:variant>
        <vt:i4>5</vt:i4>
      </vt:variant>
      <vt:variant>
        <vt:lpwstr>mailto:yourname@example.com</vt:lpwstr>
      </vt:variant>
      <vt:variant>
        <vt:lpwstr/>
      </vt:variant>
      <vt:variant>
        <vt:i4>5242975</vt:i4>
      </vt:variant>
      <vt:variant>
        <vt:i4>39</vt:i4>
      </vt:variant>
      <vt:variant>
        <vt:i4>0</vt:i4>
      </vt:variant>
      <vt:variant>
        <vt:i4>5</vt:i4>
      </vt:variant>
      <vt:variant>
        <vt:lpwstr>https://marketplace.visualstudio.com/items?itemName=GitHub.vscode-pull-request-github</vt:lpwstr>
      </vt:variant>
      <vt:variant>
        <vt:lpwstr/>
      </vt:variant>
      <vt:variant>
        <vt:i4>6160395</vt:i4>
      </vt:variant>
      <vt:variant>
        <vt:i4>36</vt:i4>
      </vt:variant>
      <vt:variant>
        <vt:i4>0</vt:i4>
      </vt:variant>
      <vt:variant>
        <vt:i4>5</vt:i4>
      </vt:variant>
      <vt:variant>
        <vt:lpwstr>https://docs.github.com/en/repositories/creating-and-managing-repositories/creating-a-new-repository</vt:lpwstr>
      </vt:variant>
      <vt:variant>
        <vt:lpwstr/>
      </vt:variant>
      <vt:variant>
        <vt:i4>1179708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_Toc169734703</vt:lpwstr>
      </vt:variant>
      <vt:variant>
        <vt:i4>1179708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_Toc169734702</vt:lpwstr>
      </vt:variant>
      <vt:variant>
        <vt:i4>1179708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_Toc169734701</vt:lpwstr>
      </vt:variant>
      <vt:variant>
        <vt:i4>1179708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_Toc169734700</vt:lpwstr>
      </vt:variant>
      <vt:variant>
        <vt:i4>1769533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_Toc169734699</vt:lpwstr>
      </vt:variant>
      <vt:variant>
        <vt:i4>7995481</vt:i4>
      </vt:variant>
      <vt:variant>
        <vt:i4>72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  <vt:variant>
        <vt:i4>7995481</vt:i4>
      </vt:variant>
      <vt:variant>
        <vt:i4>69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  <vt:variant>
        <vt:i4>7995481</vt:i4>
      </vt:variant>
      <vt:variant>
        <vt:i4>66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  <vt:variant>
        <vt:i4>7995481</vt:i4>
      </vt:variant>
      <vt:variant>
        <vt:i4>63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  <vt:variant>
        <vt:i4>7340140</vt:i4>
      </vt:variant>
      <vt:variant>
        <vt:i4>60</vt:i4>
      </vt:variant>
      <vt:variant>
        <vt:i4>0</vt:i4>
      </vt:variant>
      <vt:variant>
        <vt:i4>5</vt:i4>
      </vt:variant>
      <vt:variant>
        <vt:lpwstr>https://web-admin-portal-7ki46hwklg5eu.azurewebsites.net/settings/integrations</vt:lpwstr>
      </vt:variant>
      <vt:variant>
        <vt:lpwstr/>
      </vt:variant>
      <vt:variant>
        <vt:i4>7995481</vt:i4>
      </vt:variant>
      <vt:variant>
        <vt:i4>57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  <vt:variant>
        <vt:i4>7995481</vt:i4>
      </vt:variant>
      <vt:variant>
        <vt:i4>54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  <vt:variant>
        <vt:i4>7995481</vt:i4>
      </vt:variant>
      <vt:variant>
        <vt:i4>51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  <vt:variant>
        <vt:i4>7995481</vt:i4>
      </vt:variant>
      <vt:variant>
        <vt:i4>48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  <vt:variant>
        <vt:i4>7995481</vt:i4>
      </vt:variant>
      <vt:variant>
        <vt:i4>45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  <vt:variant>
        <vt:i4>7995481</vt:i4>
      </vt:variant>
      <vt:variant>
        <vt:i4>42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  <vt:variant>
        <vt:i4>7995481</vt:i4>
      </vt:variant>
      <vt:variant>
        <vt:i4>39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  <vt:variant>
        <vt:i4>7995481</vt:i4>
      </vt:variant>
      <vt:variant>
        <vt:i4>36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  <vt:variant>
        <vt:i4>7995481</vt:i4>
      </vt:variant>
      <vt:variant>
        <vt:i4>33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  <vt:variant>
        <vt:i4>655393</vt:i4>
      </vt:variant>
      <vt:variant>
        <vt:i4>30</vt:i4>
      </vt:variant>
      <vt:variant>
        <vt:i4>0</vt:i4>
      </vt:variant>
      <vt:variant>
        <vt:i4>5</vt:i4>
      </vt:variant>
      <vt:variant>
        <vt:lpwstr>mailto:okopyn@getnerdio.com</vt:lpwstr>
      </vt:variant>
      <vt:variant>
        <vt:lpwstr/>
      </vt:variant>
      <vt:variant>
        <vt:i4>7995481</vt:i4>
      </vt:variant>
      <vt:variant>
        <vt:i4>27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  <vt:variant>
        <vt:i4>7995481</vt:i4>
      </vt:variant>
      <vt:variant>
        <vt:i4>24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  <vt:variant>
        <vt:i4>7995481</vt:i4>
      </vt:variant>
      <vt:variant>
        <vt:i4>21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  <vt:variant>
        <vt:i4>262181</vt:i4>
      </vt:variant>
      <vt:variant>
        <vt:i4>18</vt:i4>
      </vt:variant>
      <vt:variant>
        <vt:i4>0</vt:i4>
      </vt:variant>
      <vt:variant>
        <vt:i4>5</vt:i4>
      </vt:variant>
      <vt:variant>
        <vt:lpwstr>mailto:kmurray@getnerdio.com</vt:lpwstr>
      </vt:variant>
      <vt:variant>
        <vt:lpwstr/>
      </vt:variant>
      <vt:variant>
        <vt:i4>7995481</vt:i4>
      </vt:variant>
      <vt:variant>
        <vt:i4>15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  <vt:variant>
        <vt:i4>7471202</vt:i4>
      </vt:variant>
      <vt:variant>
        <vt:i4>12</vt:i4>
      </vt:variant>
      <vt:variant>
        <vt:i4>0</vt:i4>
      </vt:variant>
      <vt:variant>
        <vt:i4>5</vt:i4>
      </vt:variant>
      <vt:variant>
        <vt:lpwstr>https://code.visualstudio.com/docs/sourcecontrol/github</vt:lpwstr>
      </vt:variant>
      <vt:variant>
        <vt:lpwstr/>
      </vt:variant>
      <vt:variant>
        <vt:i4>262181</vt:i4>
      </vt:variant>
      <vt:variant>
        <vt:i4>9</vt:i4>
      </vt:variant>
      <vt:variant>
        <vt:i4>0</vt:i4>
      </vt:variant>
      <vt:variant>
        <vt:i4>5</vt:i4>
      </vt:variant>
      <vt:variant>
        <vt:lpwstr>mailto:kmurray@getnerdio.com</vt:lpwstr>
      </vt:variant>
      <vt:variant>
        <vt:lpwstr/>
      </vt:variant>
      <vt:variant>
        <vt:i4>7995481</vt:i4>
      </vt:variant>
      <vt:variant>
        <vt:i4>6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  <vt:variant>
        <vt:i4>7995481</vt:i4>
      </vt:variant>
      <vt:variant>
        <vt:i4>3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  <vt:variant>
        <vt:i4>7995481</vt:i4>
      </vt:variant>
      <vt:variant>
        <vt:i4>0</vt:i4>
      </vt:variant>
      <vt:variant>
        <vt:i4>0</vt:i4>
      </vt:variant>
      <vt:variant>
        <vt:i4>5</vt:i4>
      </vt:variant>
      <vt:variant>
        <vt:lpwstr>mailto:clong@getnerdio.com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Orysia Kopyn</dc:creator>
  <cp:keywords/>
  <dc:description/>
  <cp:lastModifiedBy>Orysia Kopyn</cp:lastModifiedBy>
  <cp:revision>459</cp:revision>
  <cp:lastPrinted>2024-06-20T07:12:00Z</cp:lastPrinted>
  <dcterms:created xsi:type="dcterms:W3CDTF">2024-06-18T01:05:00Z</dcterms:created>
  <dcterms:modified xsi:type="dcterms:W3CDTF">2024-06-19T21:16:00Z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0x01010030C3BEBC63CADF45B783F6170239E516</vt:lpwstr>
  </property>
</Properties>
</file>